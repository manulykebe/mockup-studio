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D013" w14:textId="77777777" w:rsidR="008E719B" w:rsidRPr="008E719B" w:rsidRDefault="008E719B" w:rsidP="008E719B">
      <w:pPr>
        <w:pStyle w:val="Title"/>
      </w:pPr>
      <w:r w:rsidRPr="008E719B">
        <w:t>Audit Trail Story Discrepancies Overview</w:t>
      </w:r>
    </w:p>
    <w:p w14:paraId="0CECF1F5" w14:textId="77777777" w:rsidR="008E719B" w:rsidRPr="008E719B" w:rsidRDefault="008E719B" w:rsidP="008E719B">
      <w:r w:rsidRPr="008E719B">
        <w:t>Date: 2026-08-04</w:t>
      </w:r>
    </w:p>
    <w:p w14:paraId="790AF468" w14:textId="77777777" w:rsidR="008E719B" w:rsidRPr="008E719B" w:rsidRDefault="008E719B" w:rsidP="008E719B"/>
    <w:p w14:paraId="344F20A9" w14:textId="77777777" w:rsidR="008E719B" w:rsidRPr="008E719B" w:rsidRDefault="008E719B" w:rsidP="008E719B">
      <w:pPr>
        <w:pStyle w:val="Title"/>
      </w:pPr>
      <w:r w:rsidRPr="008E719B">
        <w:t>Executive summary</w:t>
      </w:r>
    </w:p>
    <w:p w14:paraId="5AA4B601" w14:textId="77777777" w:rsidR="008E719B" w:rsidRPr="008E719B" w:rsidRDefault="008E719B" w:rsidP="008E719B">
      <w:r w:rsidRPr="008E719B">
        <w:t>-----------------</w:t>
      </w:r>
    </w:p>
    <w:p w14:paraId="7BE7308E" w14:textId="77777777" w:rsidR="008E719B" w:rsidRPr="008E719B" w:rsidRDefault="008E719B" w:rsidP="008E719B">
      <w:r w:rsidRPr="008E719B">
        <w:t>The XML stories describe a connected audit-trail initiative, but they do not read as one coherent requirement set. Instead, they show overlapping scope, inconsistent naming, different maturity levels, and several signs of story drift. The overall picture is that the program has grown in pieces: some stories define the user experience, others define reporting/export behavior, and still others focus on reliability or follow-up improvements.</w:t>
      </w:r>
    </w:p>
    <w:p w14:paraId="6F3EC2E0" w14:textId="77777777" w:rsidR="008E719B" w:rsidRPr="008E719B" w:rsidRDefault="008E719B" w:rsidP="008E719B"/>
    <w:p w14:paraId="55C6FEFD" w14:textId="77777777" w:rsidR="008E719B" w:rsidRPr="008E719B" w:rsidRDefault="008E719B" w:rsidP="008E719B">
      <w:r w:rsidRPr="008E719B">
        <w:t>The biggest discrepancy is that the stories are not consistently aligned on what is being delivered:</w:t>
      </w:r>
    </w:p>
    <w:p w14:paraId="4E31143D" w14:textId="77777777" w:rsidR="008E719B" w:rsidRPr="008E719B" w:rsidRDefault="008E719B" w:rsidP="008E719B">
      <w:r w:rsidRPr="008E719B">
        <w:t>- some describe experiment audit trails,</w:t>
      </w:r>
    </w:p>
    <w:p w14:paraId="4BE24A51" w14:textId="77777777" w:rsidR="008E719B" w:rsidRPr="008E719B" w:rsidRDefault="008E719B" w:rsidP="008E719B">
      <w:r w:rsidRPr="008E719B">
        <w:t>- some describe system audit trails,</w:t>
      </w:r>
    </w:p>
    <w:p w14:paraId="4349DD51" w14:textId="77777777" w:rsidR="008E719B" w:rsidRPr="008E719B" w:rsidRDefault="008E719B" w:rsidP="008E719B">
      <w:r w:rsidRPr="008E719B">
        <w:t>- some describe admin-interface audit logs,</w:t>
      </w:r>
    </w:p>
    <w:p w14:paraId="03BC48BE" w14:textId="77777777" w:rsidR="008E719B" w:rsidRPr="008E719B" w:rsidRDefault="008E719B" w:rsidP="008E719B">
      <w:r w:rsidRPr="008E719B">
        <w:t>- and some describe web-user-interface downloads or export reliability.</w:t>
      </w:r>
    </w:p>
    <w:p w14:paraId="693F4C1B" w14:textId="77777777" w:rsidR="008E719B" w:rsidRPr="008E719B" w:rsidRDefault="008E719B" w:rsidP="008E719B"/>
    <w:p w14:paraId="3C5792A8" w14:textId="77777777" w:rsidR="008E719B" w:rsidRPr="008E719B" w:rsidRDefault="008E719B" w:rsidP="008E719B">
      <w:r w:rsidRPr="008E719B">
        <w:t>This makes the backlog feel fragmented rather than unified.</w:t>
      </w:r>
    </w:p>
    <w:p w14:paraId="06A211A0" w14:textId="77777777" w:rsidR="008E719B" w:rsidRPr="008E719B" w:rsidRDefault="008E719B" w:rsidP="008E719B"/>
    <w:p w14:paraId="128ACB65" w14:textId="5D839F01" w:rsidR="008E719B" w:rsidRPr="008E719B" w:rsidRDefault="008E719B" w:rsidP="008E719B">
      <w:pPr>
        <w:pStyle w:val="Heading1"/>
      </w:pPr>
      <w:r w:rsidRPr="008E719B">
        <w:t>Scope is inconsistent across the stories</w:t>
      </w:r>
    </w:p>
    <w:p w14:paraId="71A991DE" w14:textId="77777777" w:rsidR="008E719B" w:rsidRPr="008E719B" w:rsidRDefault="008E719B" w:rsidP="008E719B">
      <w:r w:rsidRPr="008E719B">
        <w:t>------------------------------------------</w:t>
      </w:r>
    </w:p>
    <w:p w14:paraId="114DE9FD" w14:textId="77777777" w:rsidR="008E719B" w:rsidRPr="008E719B" w:rsidRDefault="008E719B" w:rsidP="008E719B">
      <w:r w:rsidRPr="008E719B">
        <w:t>The stories do not all target the same business capability.</w:t>
      </w:r>
    </w:p>
    <w:p w14:paraId="75163798" w14:textId="77777777" w:rsidR="008E719B" w:rsidRPr="008E719B" w:rsidRDefault="008E719B" w:rsidP="008E719B"/>
    <w:p w14:paraId="705FB442" w14:textId="77777777" w:rsidR="008E719B" w:rsidRPr="008E719B" w:rsidRDefault="008E719B" w:rsidP="008E719B">
      <w:r w:rsidRPr="008E719B">
        <w:t>- Experiment-focused stories:</w:t>
      </w:r>
    </w:p>
    <w:p w14:paraId="22933380" w14:textId="77777777" w:rsidR="008E719B" w:rsidRPr="008E719B" w:rsidRDefault="008E719B" w:rsidP="008E719B">
      <w:r w:rsidRPr="008E719B">
        <w:t xml:space="preserve">  - JGVT-25: ad hoc experiment audit-trail report generation</w:t>
      </w:r>
    </w:p>
    <w:p w14:paraId="042B8228" w14:textId="77777777" w:rsidR="008E719B" w:rsidRPr="008E719B" w:rsidRDefault="008E719B" w:rsidP="008E719B">
      <w:r w:rsidRPr="008E719B">
        <w:t xml:space="preserve">  - JGVT-2663: experiment audit-trail generation at signoff</w:t>
      </w:r>
    </w:p>
    <w:p w14:paraId="142CE50B" w14:textId="77777777" w:rsidR="008E719B" w:rsidRPr="008E719B" w:rsidRDefault="008E719B" w:rsidP="008E719B">
      <w:r w:rsidRPr="008E719B">
        <w:t xml:space="preserve">  - JGVT-2698: download of experiment audit-trail reports through a web UI</w:t>
      </w:r>
    </w:p>
    <w:p w14:paraId="195B866E" w14:textId="77777777" w:rsidR="008E719B" w:rsidRPr="008E719B" w:rsidRDefault="008E719B" w:rsidP="008E719B">
      <w:r w:rsidRPr="008E719B">
        <w:t xml:space="preserve">  - JGVT-4245: improvement to include missing text/file actions in experiment audit trails</w:t>
      </w:r>
    </w:p>
    <w:p w14:paraId="6740DC9C" w14:textId="77777777" w:rsidR="008E719B" w:rsidRPr="008E719B" w:rsidRDefault="008E719B" w:rsidP="008E719B"/>
    <w:p w14:paraId="3E5C44C8" w14:textId="77777777" w:rsidR="008E719B" w:rsidRPr="008E719B" w:rsidRDefault="008E719B" w:rsidP="008E719B">
      <w:r w:rsidRPr="008E719B">
        <w:t>- System-focused stories:</w:t>
      </w:r>
    </w:p>
    <w:p w14:paraId="74C78D03" w14:textId="77777777" w:rsidR="008E719B" w:rsidRPr="008E719B" w:rsidRDefault="008E719B" w:rsidP="008E719B">
      <w:r w:rsidRPr="008E719B">
        <w:t xml:space="preserve">  - JGVT-2269: system audit-trail ad hoc report generation</w:t>
      </w:r>
    </w:p>
    <w:p w14:paraId="26799C8F" w14:textId="77777777" w:rsidR="008E719B" w:rsidRPr="008E719B" w:rsidRDefault="008E719B" w:rsidP="008E719B">
      <w:r w:rsidRPr="008E719B">
        <w:t xml:space="preserve">  - JGVT-2569: system audit-trail report download through a web UI</w:t>
      </w:r>
    </w:p>
    <w:p w14:paraId="2277E627" w14:textId="77777777" w:rsidR="008E719B" w:rsidRPr="008E719B" w:rsidRDefault="008E719B" w:rsidP="008E719B">
      <w:r w:rsidRPr="008E719B">
        <w:t xml:space="preserve">  - JGVT-3779: improvement to system audit-trail reporting for user-role-related audit data</w:t>
      </w:r>
    </w:p>
    <w:p w14:paraId="6CC53597" w14:textId="77777777" w:rsidR="008E719B" w:rsidRPr="008E719B" w:rsidRDefault="008E719B" w:rsidP="008E719B"/>
    <w:p w14:paraId="64A5D05F" w14:textId="77777777" w:rsidR="008E719B" w:rsidRPr="008E719B" w:rsidRDefault="008E719B" w:rsidP="008E719B">
      <w:r w:rsidRPr="008E719B">
        <w:t>- Admin-interface stories:</w:t>
      </w:r>
    </w:p>
    <w:p w14:paraId="4837C9B7" w14:textId="77777777" w:rsidR="008E719B" w:rsidRPr="008E719B" w:rsidRDefault="008E719B" w:rsidP="008E719B">
      <w:r w:rsidRPr="008E719B">
        <w:t xml:space="preserve">  - JGVT-2276: audit log filtering in the admin interface</w:t>
      </w:r>
    </w:p>
    <w:p w14:paraId="1F425F54" w14:textId="77777777" w:rsidR="008E719B" w:rsidRPr="008E719B" w:rsidRDefault="008E719B" w:rsidP="008E719B"/>
    <w:p w14:paraId="504FD7EE" w14:textId="77777777" w:rsidR="008E719B" w:rsidRPr="008E719B" w:rsidRDefault="008E719B" w:rsidP="008E719B">
      <w:r w:rsidRPr="008E719B">
        <w:t>- UI/filtering stories:</w:t>
      </w:r>
    </w:p>
    <w:p w14:paraId="221BAB11" w14:textId="77777777" w:rsidR="008E719B" w:rsidRPr="008E719B" w:rsidRDefault="008E719B" w:rsidP="008E719B">
      <w:r w:rsidRPr="008E719B">
        <w:t xml:space="preserve">  - JGVT-2255: experiment audit-trail UI with filtering</w:t>
      </w:r>
    </w:p>
    <w:p w14:paraId="1A7E6A58" w14:textId="77777777" w:rsidR="008E719B" w:rsidRPr="008E719B" w:rsidRDefault="008E719B" w:rsidP="008E719B">
      <w:r w:rsidRPr="008E719B">
        <w:t xml:space="preserve">  - JGVT-2576: experiment audit-trail search functionality</w:t>
      </w:r>
    </w:p>
    <w:p w14:paraId="7EC26A29" w14:textId="77777777" w:rsidR="008E719B" w:rsidRPr="008E719B" w:rsidRDefault="008E719B" w:rsidP="008E719B"/>
    <w:p w14:paraId="036FAFF1" w14:textId="77777777" w:rsidR="008E719B" w:rsidRPr="008E719B" w:rsidRDefault="008E719B" w:rsidP="008E719B">
      <w:r w:rsidRPr="008E719B">
        <w:t>The issue set therefore mixes at least four distinct concepts: experiment reporting, system reporting, admin-interface audit log review, and UI interaction/filtering. These are related, but they are not the same feature.</w:t>
      </w:r>
    </w:p>
    <w:p w14:paraId="6EBD6C91" w14:textId="77777777" w:rsidR="008E719B" w:rsidRPr="008E719B" w:rsidRDefault="008E719B" w:rsidP="008E719B"/>
    <w:p w14:paraId="73FAE378" w14:textId="55FDE0D7" w:rsidR="008E719B" w:rsidRPr="008E719B" w:rsidRDefault="008E719B" w:rsidP="008E719B">
      <w:pPr>
        <w:pStyle w:val="Heading1"/>
      </w:pPr>
      <w:r w:rsidRPr="008E719B">
        <w:t>Naming and terminology are not standardized</w:t>
      </w:r>
    </w:p>
    <w:p w14:paraId="33C65EEE" w14:textId="77777777" w:rsidR="008E719B" w:rsidRPr="008E719B" w:rsidRDefault="008E719B" w:rsidP="008E719B">
      <w:r w:rsidRPr="008E719B">
        <w:t>The stories reuse similar terms in different ways, which creates confusion.</w:t>
      </w:r>
    </w:p>
    <w:p w14:paraId="67BBC894" w14:textId="77777777" w:rsidR="008E719B" w:rsidRPr="008E719B" w:rsidRDefault="008E719B" w:rsidP="008E719B">
      <w:r w:rsidRPr="008E719B">
        <w:t>- "Audit Trail" and "Audit Log" are used interchangeably.</w:t>
      </w:r>
    </w:p>
    <w:p w14:paraId="2A0AC8A2" w14:textId="77777777" w:rsidR="008E719B" w:rsidRPr="008E719B" w:rsidRDefault="008E719B" w:rsidP="008E719B">
      <w:r w:rsidRPr="008E719B">
        <w:t>- "Experiment audit trail" and "System audit trail" appear as separate domains, yet the stories sometimes refer to them as if they were the same capability.</w:t>
      </w:r>
    </w:p>
    <w:p w14:paraId="7ABFB3C8" w14:textId="77777777" w:rsidR="008E719B" w:rsidRPr="008E719B" w:rsidRDefault="008E719B" w:rsidP="008E719B">
      <w:r w:rsidRPr="008E719B">
        <w:t>- "Report generation", "report download", "export", "filter", "search", "web UI", and "external action" are used across stories without a consistent product vocabulary.</w:t>
      </w:r>
    </w:p>
    <w:p w14:paraId="2761040E" w14:textId="77777777" w:rsidR="008E719B" w:rsidRPr="008E719B" w:rsidRDefault="008E719B" w:rsidP="008E719B">
      <w:r w:rsidRPr="008E719B">
        <w:t>- Some stories refer to "audit trail report" while others talk about "audit log" or more general "audit trail" behavior.</w:t>
      </w:r>
    </w:p>
    <w:p w14:paraId="2E70E65B" w14:textId="77777777" w:rsidR="008E719B" w:rsidRPr="008E719B" w:rsidRDefault="008E719B" w:rsidP="008E719B">
      <w:r w:rsidRPr="008E719B">
        <w:t>This inconsistency weakens the clarity of the overall backlog and makes it harder to understand the intended end state.</w:t>
      </w:r>
    </w:p>
    <w:p w14:paraId="3C421025" w14:textId="77777777" w:rsidR="008E719B" w:rsidRPr="008E719B" w:rsidRDefault="008E719B" w:rsidP="008E719B"/>
    <w:p w14:paraId="4D72222C" w14:textId="1969BDD2" w:rsidR="008E719B" w:rsidRPr="008E719B" w:rsidRDefault="008E719B" w:rsidP="008E719B">
      <w:pPr>
        <w:pStyle w:val="Heading1"/>
      </w:pPr>
      <w:r w:rsidRPr="008E719B">
        <w:t>The stories are at very different maturity levels</w:t>
      </w:r>
    </w:p>
    <w:p w14:paraId="466B1049" w14:textId="77777777" w:rsidR="008E719B" w:rsidRPr="008E719B" w:rsidRDefault="008E719B" w:rsidP="008E719B">
      <w:r w:rsidRPr="008E719B">
        <w:t>The XML content shows a clear mix of completed, unresolved, ready, open, and in-progress stories.</w:t>
      </w:r>
    </w:p>
    <w:p w14:paraId="145CA24E" w14:textId="77777777" w:rsidR="008E719B" w:rsidRPr="008E719B" w:rsidRDefault="008E719B" w:rsidP="008E719B"/>
    <w:p w14:paraId="40CB3F63" w14:textId="77777777" w:rsidR="008E719B" w:rsidRPr="008E719B" w:rsidRDefault="008E719B" w:rsidP="008E719B">
      <w:r w:rsidRPr="008E719B">
        <w:t>- Completed or resolved:</w:t>
      </w:r>
    </w:p>
    <w:p w14:paraId="504B8385" w14:textId="77777777" w:rsidR="008E719B" w:rsidRPr="008E719B" w:rsidRDefault="008E719B" w:rsidP="008E719B">
      <w:r w:rsidRPr="008E719B">
        <w:t xml:space="preserve">  - JGVT-25</w:t>
      </w:r>
    </w:p>
    <w:p w14:paraId="7C0154E3" w14:textId="77777777" w:rsidR="008E719B" w:rsidRPr="008E719B" w:rsidRDefault="008E719B" w:rsidP="008E719B">
      <w:r w:rsidRPr="008E719B">
        <w:t xml:space="preserve">  - JGVT-2269</w:t>
      </w:r>
    </w:p>
    <w:p w14:paraId="5A2284EB" w14:textId="77777777" w:rsidR="008E719B" w:rsidRPr="008E719B" w:rsidRDefault="008E719B" w:rsidP="008E719B">
      <w:r w:rsidRPr="008E719B">
        <w:t xml:space="preserve">  - JGVT-2569</w:t>
      </w:r>
    </w:p>
    <w:p w14:paraId="79522055" w14:textId="77777777" w:rsidR="008E719B" w:rsidRPr="008E719B" w:rsidRDefault="008E719B" w:rsidP="008E719B">
      <w:r w:rsidRPr="008E719B">
        <w:t xml:space="preserve">  - JGVT-2663</w:t>
      </w:r>
    </w:p>
    <w:p w14:paraId="5EAF4B79" w14:textId="77777777" w:rsidR="008E719B" w:rsidRPr="008E719B" w:rsidRDefault="008E719B" w:rsidP="008E719B">
      <w:r w:rsidRPr="008E719B">
        <w:t xml:space="preserve">  - JGVT-2698</w:t>
      </w:r>
    </w:p>
    <w:p w14:paraId="4644EF0E" w14:textId="77777777" w:rsidR="008E719B" w:rsidRPr="008E719B" w:rsidRDefault="008E719B" w:rsidP="008E719B">
      <w:r w:rsidRPr="008E719B">
        <w:t>- Still unresolved or not yet progressed:</w:t>
      </w:r>
    </w:p>
    <w:p w14:paraId="5D93D55C" w14:textId="77777777" w:rsidR="008E719B" w:rsidRPr="008E719B" w:rsidRDefault="008E719B" w:rsidP="008E719B">
      <w:pPr>
        <w:rPr>
          <w:lang w:val="nl-BE"/>
        </w:rPr>
      </w:pPr>
      <w:r w:rsidRPr="008E719B">
        <w:t xml:space="preserve">  </w:t>
      </w:r>
      <w:r w:rsidRPr="008E719B">
        <w:rPr>
          <w:lang w:val="nl-BE"/>
        </w:rPr>
        <w:t>- JGVT-2255</w:t>
      </w:r>
    </w:p>
    <w:p w14:paraId="0B6D0C22" w14:textId="77777777" w:rsidR="008E719B" w:rsidRPr="008E719B" w:rsidRDefault="008E719B" w:rsidP="008E719B">
      <w:pPr>
        <w:rPr>
          <w:lang w:val="nl-BE"/>
        </w:rPr>
      </w:pPr>
      <w:r w:rsidRPr="008E719B">
        <w:rPr>
          <w:lang w:val="nl-BE"/>
        </w:rPr>
        <w:t xml:space="preserve">  - JGVT-2276</w:t>
      </w:r>
    </w:p>
    <w:p w14:paraId="7177226E" w14:textId="77777777" w:rsidR="008E719B" w:rsidRPr="008E719B" w:rsidRDefault="008E719B" w:rsidP="008E719B">
      <w:pPr>
        <w:rPr>
          <w:lang w:val="nl-BE"/>
        </w:rPr>
      </w:pPr>
      <w:r w:rsidRPr="008E719B">
        <w:rPr>
          <w:lang w:val="nl-BE"/>
        </w:rPr>
        <w:t xml:space="preserve">  - JGVT-2576</w:t>
      </w:r>
    </w:p>
    <w:p w14:paraId="3C288E5A" w14:textId="77777777" w:rsidR="008E719B" w:rsidRPr="008E719B" w:rsidRDefault="008E719B" w:rsidP="008E719B">
      <w:pPr>
        <w:rPr>
          <w:lang w:val="nl-BE"/>
        </w:rPr>
      </w:pPr>
      <w:r w:rsidRPr="008E719B">
        <w:rPr>
          <w:lang w:val="nl-BE"/>
        </w:rPr>
        <w:t>- In progress:</w:t>
      </w:r>
    </w:p>
    <w:p w14:paraId="7AE9D3E2" w14:textId="77777777" w:rsidR="008E719B" w:rsidRPr="008E719B" w:rsidRDefault="008E719B" w:rsidP="008E719B">
      <w:pPr>
        <w:rPr>
          <w:lang w:val="nl-BE"/>
        </w:rPr>
      </w:pPr>
      <w:r w:rsidRPr="008E719B">
        <w:rPr>
          <w:lang w:val="nl-BE"/>
        </w:rPr>
        <w:t xml:space="preserve">  - JGVT-3779</w:t>
      </w:r>
    </w:p>
    <w:p w14:paraId="777276FD" w14:textId="77777777" w:rsidR="008E719B" w:rsidRPr="008E719B" w:rsidRDefault="008E719B" w:rsidP="008E719B">
      <w:pPr>
        <w:rPr>
          <w:lang w:val="nl-BE"/>
        </w:rPr>
      </w:pPr>
      <w:r w:rsidRPr="008E719B">
        <w:rPr>
          <w:lang w:val="nl-BE"/>
        </w:rPr>
        <w:t xml:space="preserve">  - JGVT-4245</w:t>
      </w:r>
    </w:p>
    <w:p w14:paraId="7D4BCBB5" w14:textId="77777777" w:rsidR="008E719B" w:rsidRPr="008E719B" w:rsidRDefault="008E719B" w:rsidP="008E719B">
      <w:r w:rsidRPr="008E719B">
        <w:rPr>
          <w:lang w:val="nl-BE"/>
        </w:rPr>
        <w:t xml:space="preserve">  </w:t>
      </w:r>
      <w:r w:rsidRPr="008E719B">
        <w:t>- JGVT-4355</w:t>
      </w:r>
    </w:p>
    <w:p w14:paraId="5FD2CC13" w14:textId="77777777" w:rsidR="008E719B" w:rsidRPr="008E719B" w:rsidRDefault="008E719B" w:rsidP="008E719B"/>
    <w:p w14:paraId="34EBCF57" w14:textId="77777777" w:rsidR="008E719B" w:rsidRPr="008E719B" w:rsidRDefault="008E719B" w:rsidP="008E719B">
      <w:r w:rsidRPr="008E719B">
        <w:t>This mismatch suggests that the work was started in parallel and not fully aligned around one delivery roadmap. Some stories appear to be foundational, while others appear to be follow-up improvements that were created after the earlier ones were already completed.</w:t>
      </w:r>
    </w:p>
    <w:p w14:paraId="557E1FA9" w14:textId="77777777" w:rsidR="008E719B" w:rsidRPr="008E719B" w:rsidRDefault="008E719B" w:rsidP="008E719B"/>
    <w:p w14:paraId="6291752D" w14:textId="7E44F24B" w:rsidR="008E719B" w:rsidRPr="008E719B" w:rsidRDefault="008E719B" w:rsidP="008E719B">
      <w:pPr>
        <w:pStyle w:val="Heading1"/>
      </w:pPr>
      <w:r w:rsidRPr="008E719B">
        <w:lastRenderedPageBreak/>
        <w:t>Priority and release alignment is inconsistent</w:t>
      </w:r>
    </w:p>
    <w:p w14:paraId="70CD44C4" w14:textId="77777777" w:rsidR="008E719B" w:rsidRPr="008E719B" w:rsidRDefault="008E719B" w:rsidP="008E719B">
      <w:r w:rsidRPr="008E719B">
        <w:t>The stories do not follow a single priority or release pattern.</w:t>
      </w:r>
    </w:p>
    <w:p w14:paraId="0DD3FA29" w14:textId="77777777" w:rsidR="008E719B" w:rsidRPr="008E719B" w:rsidRDefault="008E719B" w:rsidP="008E719B"/>
    <w:p w14:paraId="1830A594" w14:textId="77777777" w:rsidR="008E719B" w:rsidRPr="008E719B" w:rsidRDefault="008E719B" w:rsidP="008E719B">
      <w:r w:rsidRPr="008E719B">
        <w:t>- Priorities range from Low to High.</w:t>
      </w:r>
    </w:p>
    <w:p w14:paraId="1D4CD876" w14:textId="77777777" w:rsidR="008E719B" w:rsidRPr="008E719B" w:rsidRDefault="008E719B" w:rsidP="008E719B">
      <w:r w:rsidRPr="008E719B">
        <w:t>- Some stories are assigned to Release 2.0.0 or 3.0.0, while others are marked Release 3.1.0 or Release X.</w:t>
      </w:r>
    </w:p>
    <w:p w14:paraId="2818FB77" w14:textId="77777777" w:rsidR="008E719B" w:rsidRPr="008E719B" w:rsidRDefault="008E719B" w:rsidP="008E719B">
      <w:r w:rsidRPr="008E719B">
        <w:t>- Some stories are described as "nice to have" and others as "must have" or "must be reliable".</w:t>
      </w:r>
    </w:p>
    <w:p w14:paraId="6173BA7A" w14:textId="77777777" w:rsidR="008E719B" w:rsidRPr="008E719B" w:rsidRDefault="008E719B" w:rsidP="008E719B"/>
    <w:p w14:paraId="2FC5C7A4" w14:textId="77777777" w:rsidR="008E719B" w:rsidRPr="008E719B" w:rsidRDefault="008E719B" w:rsidP="008E719B">
      <w:r w:rsidRPr="008E719B">
        <w:t>This makes it hard to tell which items are foundational and which are optional enhancements.</w:t>
      </w:r>
    </w:p>
    <w:p w14:paraId="5188B8F1" w14:textId="77777777" w:rsidR="008E719B" w:rsidRPr="008E719B" w:rsidRDefault="008E719B" w:rsidP="008E719B"/>
    <w:p w14:paraId="052BD1A4" w14:textId="1406CBB5" w:rsidR="008E719B" w:rsidRPr="008E719B" w:rsidRDefault="008E719B" w:rsidP="008E719B">
      <w:pPr>
        <w:pStyle w:val="Heading1"/>
      </w:pPr>
      <w:r w:rsidRPr="008E719B">
        <w:t>Acceptance criteria are not fully harmonized</w:t>
      </w:r>
    </w:p>
    <w:p w14:paraId="59339F1C" w14:textId="77777777" w:rsidR="008E719B" w:rsidRPr="008E719B" w:rsidRDefault="008E719B" w:rsidP="008E719B">
      <w:r w:rsidRPr="008E719B">
        <w:t>The acceptance criteria differ significantly by story.</w:t>
      </w:r>
    </w:p>
    <w:p w14:paraId="3EE5F848" w14:textId="77777777" w:rsidR="008E719B" w:rsidRPr="008E719B" w:rsidRDefault="008E719B" w:rsidP="008E719B">
      <w:r w:rsidRPr="008E719B">
        <w:t>- Some stories focus on UI behavior and filtering.</w:t>
      </w:r>
    </w:p>
    <w:p w14:paraId="1772A5AB" w14:textId="77777777" w:rsidR="008E719B" w:rsidRPr="008E719B" w:rsidRDefault="008E719B" w:rsidP="008E719B">
      <w:r w:rsidRPr="008E719B">
        <w:t>- Some focus on report generation triggered by external actions.</w:t>
      </w:r>
    </w:p>
    <w:p w14:paraId="244A5DDA" w14:textId="77777777" w:rsidR="008E719B" w:rsidRPr="008E719B" w:rsidRDefault="008E719B" w:rsidP="008E719B">
      <w:r w:rsidRPr="008E719B">
        <w:t>- Some focus on download functionality through web interfaces.</w:t>
      </w:r>
    </w:p>
    <w:p w14:paraId="53FF27AC" w14:textId="77777777" w:rsidR="008E719B" w:rsidRPr="008E719B" w:rsidRDefault="008E719B" w:rsidP="008E719B">
      <w:r w:rsidRPr="008E719B">
        <w:t>- Some focus on reliability and error messaging in exports.</w:t>
      </w:r>
    </w:p>
    <w:p w14:paraId="7EA1C327" w14:textId="77777777" w:rsidR="008E719B" w:rsidRPr="008E719B" w:rsidRDefault="008E719B" w:rsidP="008E719B">
      <w:r w:rsidRPr="008E719B">
        <w:t>- Some add new requirements such as missing text/file actions or user-role-based filtering.</w:t>
      </w:r>
    </w:p>
    <w:p w14:paraId="1EC8AEEC" w14:textId="77777777" w:rsidR="008E719B" w:rsidRPr="008E719B" w:rsidRDefault="008E719B" w:rsidP="008E719B"/>
    <w:p w14:paraId="13EB620A" w14:textId="77777777" w:rsidR="008E719B" w:rsidRPr="008E719B" w:rsidRDefault="008E719B" w:rsidP="008E719B">
      <w:r w:rsidRPr="008E719B">
        <w:t>There is no single common definition of the expected outcome. The stories appear to describe different layers of the same larger feature, but the requirements are not consolidated into a single shared definition.</w:t>
      </w:r>
    </w:p>
    <w:p w14:paraId="481CC5FD" w14:textId="77777777" w:rsidR="008E719B" w:rsidRPr="008E719B" w:rsidRDefault="008E719B" w:rsidP="008E719B"/>
    <w:p w14:paraId="12E46922" w14:textId="66CDF9E7" w:rsidR="008E719B" w:rsidRPr="008E719B" w:rsidRDefault="008E719B" w:rsidP="008E719B">
      <w:pPr>
        <w:pStyle w:val="Heading1"/>
      </w:pPr>
      <w:r w:rsidRPr="008E719B">
        <w:t>Some stories appear to be superseded or overlapping</w:t>
      </w:r>
    </w:p>
    <w:p w14:paraId="5FA1F83E" w14:textId="77777777" w:rsidR="008E719B" w:rsidRPr="008E719B" w:rsidRDefault="008E719B" w:rsidP="008E719B">
      <w:r w:rsidRPr="008E719B">
        <w:t>------------------------------------------------------</w:t>
      </w:r>
    </w:p>
    <w:p w14:paraId="63BD59E2" w14:textId="77777777" w:rsidR="008E719B" w:rsidRPr="008E719B" w:rsidRDefault="008E719B" w:rsidP="008E719B">
      <w:r w:rsidRPr="008E719B">
        <w:t>A few stories explicitly show signs of overlap or succession.</w:t>
      </w:r>
    </w:p>
    <w:p w14:paraId="722E1A80" w14:textId="77777777" w:rsidR="008E719B" w:rsidRPr="008E719B" w:rsidRDefault="008E719B" w:rsidP="008E719B"/>
    <w:p w14:paraId="6DBB93D0" w14:textId="77777777" w:rsidR="008E719B" w:rsidRPr="008E719B" w:rsidRDefault="008E719B" w:rsidP="008E719B">
      <w:r w:rsidRPr="008E719B">
        <w:t>- JGVT-2576 is described as a search-related story and is explicitly framed as a possible follow-up or superseded idea compared with the broader UI/filter story in JGVT-2255.</w:t>
      </w:r>
    </w:p>
    <w:p w14:paraId="50228161" w14:textId="77777777" w:rsidR="008E719B" w:rsidRPr="008E719B" w:rsidRDefault="008E719B" w:rsidP="008E719B">
      <w:r w:rsidRPr="008E719B">
        <w:t>- JGVT-3779 is positioned as an update to JGVT-2569.</w:t>
      </w:r>
    </w:p>
    <w:p w14:paraId="56CA58F4" w14:textId="77777777" w:rsidR="008E719B" w:rsidRPr="008E719B" w:rsidRDefault="008E719B" w:rsidP="008E719B">
      <w:r w:rsidRPr="008E719B">
        <w:t>- JGVT-4245 is positioned as an update to JGVT-25 and JGVT-2663.</w:t>
      </w:r>
    </w:p>
    <w:p w14:paraId="2BC36601" w14:textId="77777777" w:rsidR="008E719B" w:rsidRPr="008E719B" w:rsidRDefault="008E719B" w:rsidP="008E719B">
      <w:r w:rsidRPr="008E719B">
        <w:t>- JGVT-4355 focuses on export reliability as a separate concern rather than as part of the original feature scope.</w:t>
      </w:r>
    </w:p>
    <w:p w14:paraId="022CF448" w14:textId="77777777" w:rsidR="008E719B" w:rsidRPr="008E719B" w:rsidRDefault="008E719B" w:rsidP="008E719B"/>
    <w:p w14:paraId="11A41F50" w14:textId="77777777" w:rsidR="008E719B" w:rsidRPr="008E719B" w:rsidRDefault="008E719B" w:rsidP="008E719B">
      <w:r w:rsidRPr="008E719B">
        <w:t>These relationships suggest the backlog evolved through refinement and later corrections, but the current story set still reflects that evolution rather than a clean final state.</w:t>
      </w:r>
    </w:p>
    <w:p w14:paraId="6051F988" w14:textId="77777777" w:rsidR="008E719B" w:rsidRPr="008E719B" w:rsidRDefault="008E719B" w:rsidP="008E719B"/>
    <w:p w14:paraId="43DED376" w14:textId="5E19184B" w:rsidR="008E719B" w:rsidRPr="008E719B" w:rsidRDefault="008E719B" w:rsidP="008E719B">
      <w:pPr>
        <w:pStyle w:val="Heading1"/>
      </w:pPr>
      <w:r w:rsidRPr="008E719B">
        <w:t>Story-by-story quick view</w:t>
      </w:r>
    </w:p>
    <w:p w14:paraId="3712D9F4" w14:textId="77777777" w:rsidR="008E719B" w:rsidRPr="008E719B" w:rsidRDefault="008E719B" w:rsidP="008E719B">
      <w:r w:rsidRPr="008E719B">
        <w:t>- JGVT-2255: experiment audit-trail UI/filtering; described as nice-to-have; still unresolved/ready.</w:t>
      </w:r>
    </w:p>
    <w:p w14:paraId="69402421" w14:textId="77777777" w:rsidR="008E719B" w:rsidRPr="008E719B" w:rsidRDefault="008E719B" w:rsidP="008E719B">
      <w:r w:rsidRPr="008E719B">
        <w:t>- JGVT-2269: system audit-trail ad hoc report generation; completed.</w:t>
      </w:r>
    </w:p>
    <w:p w14:paraId="5CB6F28F" w14:textId="77777777" w:rsidR="008E719B" w:rsidRPr="008E719B" w:rsidRDefault="008E719B" w:rsidP="008E719B">
      <w:r w:rsidRPr="008E719B">
        <w:lastRenderedPageBreak/>
        <w:t>- JGVT-2276: audit log filtering in admin interface; unresolved/ready.</w:t>
      </w:r>
    </w:p>
    <w:p w14:paraId="7184395A" w14:textId="77777777" w:rsidR="008E719B" w:rsidRPr="008E719B" w:rsidRDefault="008E719B" w:rsidP="008E719B">
      <w:r w:rsidRPr="008E719B">
        <w:t>- JGVT-25: experiment ad hoc report generation; completed.</w:t>
      </w:r>
    </w:p>
    <w:p w14:paraId="789936FD" w14:textId="77777777" w:rsidR="008E719B" w:rsidRPr="008E719B" w:rsidRDefault="008E719B" w:rsidP="008E719B">
      <w:r w:rsidRPr="008E719B">
        <w:t>- JGVT-2569: system audit-trail report download via web UI; completed.</w:t>
      </w:r>
    </w:p>
    <w:p w14:paraId="28DF8D82" w14:textId="77777777" w:rsidR="008E719B" w:rsidRPr="008E719B" w:rsidRDefault="008E719B" w:rsidP="008E719B">
      <w:r w:rsidRPr="008E719B">
        <w:t>- JGVT-2576: experiment audit-trail search; open and lower maturity.</w:t>
      </w:r>
    </w:p>
    <w:p w14:paraId="234488F9" w14:textId="77777777" w:rsidR="008E719B" w:rsidRPr="008E719B" w:rsidRDefault="008E719B" w:rsidP="008E719B">
      <w:r w:rsidRPr="008E719B">
        <w:t>- JGVT-2663: experiment audit-trail generation at signoff; completed.</w:t>
      </w:r>
    </w:p>
    <w:p w14:paraId="17477CA5" w14:textId="77777777" w:rsidR="008E719B" w:rsidRPr="008E719B" w:rsidRDefault="008E719B" w:rsidP="008E719B">
      <w:r w:rsidRPr="008E719B">
        <w:t>- JGVT-2698: web UI download of experiment audit-trail reports; completed.</w:t>
      </w:r>
    </w:p>
    <w:p w14:paraId="2C8584A8" w14:textId="77777777" w:rsidR="008E719B" w:rsidRPr="008E719B" w:rsidRDefault="008E719B" w:rsidP="008E719B">
      <w:r w:rsidRPr="008E719B">
        <w:t>- JGVT-3779: system audit-trail improvement for user-role tracking; in progress.</w:t>
      </w:r>
    </w:p>
    <w:p w14:paraId="193EFC26" w14:textId="77777777" w:rsidR="008E719B" w:rsidRPr="008E719B" w:rsidRDefault="008E719B" w:rsidP="008E719B">
      <w:r w:rsidRPr="008E719B">
        <w:t>- JGVT-4245: missing text/file actions in experiment audit trails; in progress.</w:t>
      </w:r>
    </w:p>
    <w:p w14:paraId="205BEC7D" w14:textId="77777777" w:rsidR="008E719B" w:rsidRPr="008E719B" w:rsidRDefault="008E719B" w:rsidP="008E719B">
      <w:r w:rsidRPr="008E719B">
        <w:t>- JGVT-4355: export reliability and error reporting; in progress.</w:t>
      </w:r>
    </w:p>
    <w:p w14:paraId="018C311C" w14:textId="77777777" w:rsidR="008E719B" w:rsidRPr="008E719B" w:rsidRDefault="008E719B" w:rsidP="008E719B"/>
    <w:p w14:paraId="7A44AD66" w14:textId="77777777" w:rsidR="008E719B" w:rsidRPr="008E719B" w:rsidRDefault="008E719B" w:rsidP="008E719B">
      <w:pPr>
        <w:pStyle w:val="Heading1"/>
      </w:pPr>
      <w:r w:rsidRPr="008E719B">
        <w:t>Bottom line</w:t>
      </w:r>
    </w:p>
    <w:p w14:paraId="6E427666" w14:textId="7C3804A3" w:rsidR="008E719B" w:rsidRPr="008E719B" w:rsidRDefault="008E719B" w:rsidP="008E719B">
      <w:r w:rsidRPr="008E719B">
        <w:t>The XML files show a strong thematic connection, but the stories are not fully consistent in scope, naming, lifecycle, or requirement detail. They read less like a single well-structured feature and more like a set of partially overlapping initiatives that were refined over time. The clearest discrepancy is that the backlog mixes experiment audit-trail reporting, system audit-trail reporting, admin log review, UI filtering/search, and export reliability as if they were all the same workstream.</w:t>
      </w:r>
    </w:p>
    <w:p w14:paraId="06C526BC" w14:textId="77777777" w:rsidR="008E719B" w:rsidRPr="008E719B" w:rsidRDefault="008E719B" w:rsidP="008E719B"/>
    <w:p w14:paraId="546BC18E" w14:textId="77777777" w:rsidR="008E719B" w:rsidRPr="008E719B" w:rsidRDefault="008E719B" w:rsidP="008E719B">
      <w:r w:rsidRPr="008E719B">
        <w:t>If these stories were to be consolidated, the most valuable next step would be to define one common target story for:</w:t>
      </w:r>
    </w:p>
    <w:p w14:paraId="44ED3476" w14:textId="77777777" w:rsidR="008E719B" w:rsidRPr="008E719B" w:rsidRDefault="008E719B" w:rsidP="008E719B">
      <w:r w:rsidRPr="008E719B">
        <w:t>1. the user experience,</w:t>
      </w:r>
    </w:p>
    <w:p w14:paraId="5B025E78" w14:textId="77777777" w:rsidR="008E719B" w:rsidRPr="008E719B" w:rsidRDefault="008E719B" w:rsidP="008E719B">
      <w:r w:rsidRPr="008E719B">
        <w:t>2. the report/export behavior,</w:t>
      </w:r>
    </w:p>
    <w:p w14:paraId="04EF0600" w14:textId="77777777" w:rsidR="008E719B" w:rsidRPr="008E719B" w:rsidRDefault="008E719B" w:rsidP="008E719B">
      <w:r w:rsidRPr="008E719B">
        <w:t>3. the system-audit-trail domain,</w:t>
      </w:r>
    </w:p>
    <w:p w14:paraId="35E3D283" w14:textId="60C5F0C2" w:rsidR="00121F53" w:rsidRPr="008E719B" w:rsidRDefault="008E719B" w:rsidP="008E719B">
      <w:r w:rsidRPr="008E719B">
        <w:t>4. and the reliability/validation requirements.</w:t>
      </w:r>
    </w:p>
    <w:sectPr w:rsidR="00121F53" w:rsidRPr="008E719B" w:rsidSect="00DE4CD3">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7" w:right="1417" w:bottom="1417" w:left="1417" w:header="708"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CD034" w14:textId="77777777" w:rsidR="004F3CAD" w:rsidRPr="0060183E" w:rsidRDefault="004F3CAD" w:rsidP="001D6BF0">
      <w:r w:rsidRPr="0060183E">
        <w:separator/>
      </w:r>
    </w:p>
  </w:endnote>
  <w:endnote w:type="continuationSeparator" w:id="0">
    <w:p w14:paraId="1C6250C3" w14:textId="77777777" w:rsidR="004F3CAD" w:rsidRPr="0060183E" w:rsidRDefault="004F3CAD" w:rsidP="001D6BF0">
      <w:r w:rsidRPr="006018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6128" w14:textId="77777777" w:rsidR="00DB03EC" w:rsidRPr="0060183E" w:rsidRDefault="0036441E" w:rsidP="00626045">
    <w:pPr>
      <w:pStyle w:val="Footer"/>
    </w:pPr>
    <w:r w:rsidRPr="0060183E">
      <w:t xml:space="preserve">p. </w:t>
    </w:r>
    <w:r w:rsidRPr="0060183E">
      <w:fldChar w:fldCharType="begin"/>
    </w:r>
    <w:r w:rsidRPr="0060183E">
      <w:instrText xml:space="preserve"> PAGE    \* MERGEFORMAT </w:instrText>
    </w:r>
    <w:r w:rsidRPr="0060183E">
      <w:fldChar w:fldCharType="separate"/>
    </w:r>
    <w:r w:rsidRPr="0060183E">
      <w:t>8</w:t>
    </w:r>
    <w:r w:rsidRPr="0060183E">
      <w:fldChar w:fldCharType="end"/>
    </w:r>
    <w:r w:rsidRPr="0060183E">
      <w:t>/</w:t>
    </w:r>
    <w:fldSimple w:instr=" NUMPAGES   \* MERGEFORMAT ">
      <w:r w:rsidRPr="0060183E">
        <w:t>10</w:t>
      </w:r>
    </w:fldSimple>
    <w:r w:rsidR="00BE05CE" w:rsidRPr="0060183E">
      <w:tab/>
    </w:r>
    <w:r w:rsidR="00BE05CE" w:rsidRPr="0060183E">
      <w:tab/>
      <w:t>Uncontrolled when printed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FF14" w14:textId="77777777" w:rsidR="00DB03EC" w:rsidRPr="0060183E" w:rsidRDefault="00BE05CE" w:rsidP="00626045">
    <w:pPr>
      <w:pStyle w:val="Footer"/>
    </w:pPr>
    <w:r w:rsidRPr="0060183E">
      <w:t>Uncontrolled when printed</w:t>
    </w:r>
    <w:r w:rsidRPr="0060183E">
      <w:tab/>
    </w:r>
    <w:r w:rsidRPr="0060183E">
      <w:tab/>
      <w:t xml:space="preserve">p. </w:t>
    </w:r>
    <w:r w:rsidRPr="0060183E">
      <w:fldChar w:fldCharType="begin"/>
    </w:r>
    <w:r w:rsidRPr="0060183E">
      <w:instrText xml:space="preserve"> PAGE    \* MERGEFORMAT </w:instrText>
    </w:r>
    <w:r w:rsidRPr="0060183E">
      <w:fldChar w:fldCharType="separate"/>
    </w:r>
    <w:r w:rsidRPr="0060183E">
      <w:t>9</w:t>
    </w:r>
    <w:r w:rsidRPr="0060183E">
      <w:fldChar w:fldCharType="end"/>
    </w:r>
    <w:r w:rsidRPr="0060183E">
      <w:t>/</w:t>
    </w:r>
    <w:fldSimple w:instr=" NUMPAGES   \* MERGEFORMAT ">
      <w:r w:rsidRPr="0060183E">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BB26" w14:textId="77777777" w:rsidR="00DE4CD3" w:rsidRPr="0060183E" w:rsidRDefault="00D46D5B" w:rsidP="00626045">
    <w:pPr>
      <w:pStyle w:val="Footer"/>
    </w:pPr>
    <w:fldSimple w:instr=" DOCPROPERTY &quot;document_guid_barcode&quot;  \* MERGEFORMAT ">
      <w:r w:rsidR="008E719B">
        <w:t>{9fca1581-8cfd-471b-b8f9-b72f21debf40}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741FB" w14:textId="77777777" w:rsidR="004F3CAD" w:rsidRPr="0060183E" w:rsidRDefault="004F3CAD" w:rsidP="001D6BF0">
      <w:r w:rsidRPr="0060183E">
        <w:separator/>
      </w:r>
    </w:p>
  </w:footnote>
  <w:footnote w:type="continuationSeparator" w:id="0">
    <w:p w14:paraId="4303CC77" w14:textId="77777777" w:rsidR="004F3CAD" w:rsidRPr="0060183E" w:rsidRDefault="004F3CAD" w:rsidP="001D6BF0">
      <w:r w:rsidRPr="006018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E5CB" w14:textId="77777777" w:rsidR="00DE4CD3" w:rsidRPr="0060183E" w:rsidRDefault="00D46D5B" w:rsidP="00626045">
    <w:pPr>
      <w:pStyle w:val="Header"/>
    </w:pPr>
    <w:fldSimple w:instr=" DOCPROPERTY &quot;document_number&quot; \* MERGEFORMAT ">
      <w:r w:rsidR="008E719B">
        <w:t>SSG</w:t>
      </w:r>
    </w:fldSimple>
    <w:r w:rsidR="00DE4CD3" w:rsidRPr="0060183E">
      <w:t xml:space="preserve"> (v</w:t>
    </w:r>
    <w:r w:rsidR="0072683E" w:rsidRPr="0060183E">
      <w:t>.</w:t>
    </w:r>
    <w:r w:rsidR="00DE4CD3" w:rsidRPr="0060183E">
      <w:t xml:space="preserve"> </w:t>
    </w:r>
    <w:fldSimple w:instr=" DOCPROPERTY &quot;document_version&quot; \* MERGEFORMAT ">
      <w:r w:rsidR="008E719B">
        <w:t>1</w:t>
      </w:r>
    </w:fldSimple>
    <w:r w:rsidR="00DE4CD3" w:rsidRPr="0060183E">
      <w:t xml:space="preserve">) - </w:t>
    </w:r>
    <w:r w:rsidR="0036441E" w:rsidRPr="0060183E">
      <w:fldChar w:fldCharType="begin"/>
    </w:r>
    <w:r w:rsidR="0036441E" w:rsidRPr="0060183E">
      <w:instrText xml:space="preserve"> DOCPROPERTY "document_</w:instrText>
    </w:r>
    <w:r w:rsidR="00DC0BCE" w:rsidRPr="0060183E">
      <w:instrText>title</w:instrText>
    </w:r>
    <w:r w:rsidR="0036441E" w:rsidRPr="0060183E">
      <w:instrText xml:space="preserve">" \* MERGEFORMAT </w:instrText>
    </w:r>
    <w:r w:rsidR="0036441E" w:rsidRPr="0060183E">
      <w:fldChar w:fldCharType="separate"/>
    </w:r>
    <w:r w:rsidR="008E719B">
      <w:t>Normal Template with Restricted Styles</w:t>
    </w:r>
    <w:r w:rsidR="0036441E" w:rsidRPr="0060183E">
      <w:fldChar w:fldCharType="end"/>
    </w:r>
    <w:r w:rsidR="00DE4CD3" w:rsidRPr="0060183E">
      <w:t xml:space="preserve"> (</w:t>
    </w:r>
    <w:fldSimple w:instr=" DOCPROPERTY &quot;document_status&quot; \* MERGEFORMAT ">
      <w:r w:rsidR="008E719B">
        <w:t>Approved</w:t>
      </w:r>
    </w:fldSimple>
    <w:r w:rsidR="00DE4CD3" w:rsidRPr="0060183E">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7D19" w14:textId="77777777" w:rsidR="00DE4CD3" w:rsidRPr="0060183E" w:rsidRDefault="00F27C77" w:rsidP="00AF0A65">
    <w:pPr>
      <w:pStyle w:val="Header"/>
    </w:pPr>
    <w:r w:rsidRPr="0060183E">
      <w:tab/>
    </w:r>
    <w:fldSimple w:instr=" DOCPROPERTY &quot;document_number&quot; \* MERGEFORMAT ">
      <w:r w:rsidR="008E719B">
        <w:t>SSG</w:t>
      </w:r>
    </w:fldSimple>
    <w:r w:rsidR="00DE4CD3" w:rsidRPr="0060183E">
      <w:t xml:space="preserve"> (v</w:t>
    </w:r>
    <w:r w:rsidR="0072683E" w:rsidRPr="0060183E">
      <w:t>.</w:t>
    </w:r>
    <w:r w:rsidR="00DE4CD3" w:rsidRPr="0060183E">
      <w:t xml:space="preserve"> </w:t>
    </w:r>
    <w:fldSimple w:instr=" DOCPROPERTY &quot;document_version&quot; \* MERGEFORMAT ">
      <w:r w:rsidR="008E719B">
        <w:t>1</w:t>
      </w:r>
    </w:fldSimple>
    <w:r w:rsidR="00DE4CD3" w:rsidRPr="0060183E">
      <w:t xml:space="preserve">) - </w:t>
    </w:r>
    <w:r w:rsidR="0036441E" w:rsidRPr="0060183E">
      <w:fldChar w:fldCharType="begin"/>
    </w:r>
    <w:r w:rsidR="0036441E" w:rsidRPr="0060183E">
      <w:instrText xml:space="preserve"> DOCPROPERTY "document_</w:instrText>
    </w:r>
    <w:r w:rsidR="00A30940" w:rsidRPr="0060183E">
      <w:instrText>title</w:instrText>
    </w:r>
    <w:r w:rsidR="0036441E" w:rsidRPr="0060183E">
      <w:instrText xml:space="preserve">" \* MERGEFORMAT </w:instrText>
    </w:r>
    <w:r w:rsidR="0036441E" w:rsidRPr="0060183E">
      <w:fldChar w:fldCharType="separate"/>
    </w:r>
    <w:r w:rsidR="008E719B">
      <w:t>Normal Template with Restricted Styles</w:t>
    </w:r>
    <w:r w:rsidR="0036441E" w:rsidRPr="0060183E">
      <w:fldChar w:fldCharType="end"/>
    </w:r>
    <w:r w:rsidR="00DE4CD3" w:rsidRPr="0060183E">
      <w:t xml:space="preserve"> (</w:t>
    </w:r>
    <w:fldSimple w:instr=" DOCPROPERTY &quot;document_status&quot; \* MERGEFORMAT ">
      <w:r w:rsidR="008E719B">
        <w:t>Approved</w:t>
      </w:r>
    </w:fldSimple>
    <w:r w:rsidR="00DE4CD3" w:rsidRPr="0060183E">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69E2" w14:textId="77777777" w:rsidR="00AF0A65" w:rsidRPr="0060183E" w:rsidRDefault="00626045" w:rsidP="00626045">
    <w:pPr>
      <w:pStyle w:val="Header"/>
    </w:pPr>
    <w:r w:rsidRPr="0060183E">
      <w:tab/>
    </w:r>
    <w:r w:rsidRPr="0060183E">
      <w:rPr>
        <w:noProof/>
      </w:rPr>
      <w:drawing>
        <wp:inline distT="0" distB="0" distL="0" distR="0" wp14:anchorId="6F17D1B5" wp14:editId="7FD4EE4F">
          <wp:extent cx="1746250" cy="221615"/>
          <wp:effectExtent l="0" t="0" r="6350" b="6985"/>
          <wp:docPr id="1567829347" name="Graphique 9497718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71873" name="Graphique 94977187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1746250" cy="2216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722B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8A8AC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0074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46F79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10ADA8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8AF8B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114914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EE835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CA44C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3E0A28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1428E0"/>
    <w:multiLevelType w:val="hybridMultilevel"/>
    <w:tmpl w:val="4E543AA0"/>
    <w:lvl w:ilvl="0" w:tplc="4C38792C">
      <w:start w:val="1"/>
      <w:numFmt w:val="bullet"/>
      <w:pStyle w:val="ListParagraph"/>
      <w:lvlText w:val=""/>
      <w:lvlJc w:val="left"/>
      <w:pPr>
        <w:tabs>
          <w:tab w:val="num" w:pos="840"/>
        </w:tabs>
        <w:ind w:left="840" w:hanging="200"/>
      </w:pPr>
      <w:rPr>
        <w:rFonts w:ascii="Symbol" w:hAnsi="Symbol" w:hint="default"/>
      </w:rPr>
    </w:lvl>
    <w:lvl w:ilvl="1" w:tplc="3DBA5AA2">
      <w:start w:val="1"/>
      <w:numFmt w:val="bullet"/>
      <w:lvlText w:val="o"/>
      <w:lvlJc w:val="left"/>
      <w:pPr>
        <w:tabs>
          <w:tab w:val="num" w:pos="1200"/>
        </w:tabs>
        <w:ind w:left="1200" w:hanging="200"/>
      </w:pPr>
      <w:rPr>
        <w:rFonts w:ascii="Courier New" w:hAnsi="Courier New" w:cs="Courier New" w:hint="default"/>
      </w:rPr>
    </w:lvl>
    <w:lvl w:ilvl="2" w:tplc="E3BE92B6">
      <w:start w:val="1"/>
      <w:numFmt w:val="bullet"/>
      <w:lvlText w:val=""/>
      <w:lvlJc w:val="left"/>
      <w:pPr>
        <w:tabs>
          <w:tab w:val="num" w:pos="1560"/>
        </w:tabs>
        <w:ind w:left="1560" w:hanging="200"/>
      </w:pPr>
      <w:rPr>
        <w:rFonts w:ascii="Wingdings" w:hAnsi="Wingdings" w:hint="default"/>
      </w:rPr>
    </w:lvl>
    <w:lvl w:ilvl="3" w:tplc="195891A8">
      <w:start w:val="1"/>
      <w:numFmt w:val="bullet"/>
      <w:lvlText w:val=""/>
      <w:lvlJc w:val="left"/>
      <w:pPr>
        <w:tabs>
          <w:tab w:val="num" w:pos="1920"/>
        </w:tabs>
        <w:ind w:left="1920" w:hanging="200"/>
      </w:pPr>
      <w:rPr>
        <w:rFonts w:ascii="Symbol" w:hAnsi="Symbol" w:hint="default"/>
      </w:rPr>
    </w:lvl>
    <w:lvl w:ilvl="4" w:tplc="498CEA58">
      <w:start w:val="1"/>
      <w:numFmt w:val="bullet"/>
      <w:lvlText w:val="o"/>
      <w:lvlJc w:val="left"/>
      <w:pPr>
        <w:tabs>
          <w:tab w:val="num" w:pos="2280"/>
        </w:tabs>
        <w:ind w:left="2280" w:hanging="200"/>
      </w:pPr>
      <w:rPr>
        <w:rFonts w:ascii="Courier New" w:hAnsi="Courier New" w:cs="Courier New" w:hint="default"/>
      </w:rPr>
    </w:lvl>
    <w:lvl w:ilvl="5" w:tplc="81506C3A">
      <w:start w:val="1"/>
      <w:numFmt w:val="bullet"/>
      <w:lvlText w:val=""/>
      <w:lvlJc w:val="left"/>
      <w:pPr>
        <w:tabs>
          <w:tab w:val="num" w:pos="2640"/>
        </w:tabs>
        <w:ind w:left="2640" w:hanging="200"/>
      </w:pPr>
      <w:rPr>
        <w:rFonts w:ascii="Wingdings" w:hAnsi="Wingdings" w:hint="default"/>
      </w:rPr>
    </w:lvl>
    <w:lvl w:ilvl="6" w:tplc="B02C3232">
      <w:start w:val="1"/>
      <w:numFmt w:val="bullet"/>
      <w:lvlText w:val=""/>
      <w:lvlJc w:val="left"/>
      <w:pPr>
        <w:tabs>
          <w:tab w:val="num" w:pos="3000"/>
        </w:tabs>
        <w:ind w:left="3000" w:hanging="200"/>
      </w:pPr>
      <w:rPr>
        <w:rFonts w:ascii="Symbol" w:hAnsi="Symbol" w:hint="default"/>
      </w:rPr>
    </w:lvl>
    <w:lvl w:ilvl="7" w:tplc="EAE28CEC">
      <w:start w:val="1"/>
      <w:numFmt w:val="bullet"/>
      <w:lvlText w:val="o"/>
      <w:lvlJc w:val="left"/>
      <w:pPr>
        <w:tabs>
          <w:tab w:val="num" w:pos="3360"/>
        </w:tabs>
        <w:ind w:left="3360" w:hanging="200"/>
      </w:pPr>
      <w:rPr>
        <w:rFonts w:ascii="Courier New" w:hAnsi="Courier New" w:cs="Courier New" w:hint="default"/>
      </w:rPr>
    </w:lvl>
    <w:lvl w:ilvl="8" w:tplc="ED322762">
      <w:start w:val="1"/>
      <w:numFmt w:val="bullet"/>
      <w:lvlText w:val=""/>
      <w:lvlJc w:val="left"/>
      <w:pPr>
        <w:tabs>
          <w:tab w:val="num" w:pos="3720"/>
        </w:tabs>
        <w:ind w:left="3720" w:hanging="200"/>
      </w:pPr>
      <w:rPr>
        <w:rFonts w:ascii="Wingdings" w:hAnsi="Wingdings" w:hint="default"/>
      </w:rPr>
    </w:lvl>
  </w:abstractNum>
  <w:abstractNum w:abstractNumId="11" w15:restartNumberingAfterBreak="0">
    <w:nsid w:val="1C360015"/>
    <w:multiLevelType w:val="multilevel"/>
    <w:tmpl w:val="08130023"/>
    <w:styleLink w:val="ArticleSection"/>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8E86B57"/>
    <w:multiLevelType w:val="multilevel"/>
    <w:tmpl w:val="08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8E9150A"/>
    <w:multiLevelType w:val="multilevel"/>
    <w:tmpl w:val="5B24F57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CA10A44"/>
    <w:multiLevelType w:val="multilevel"/>
    <w:tmpl w:val="0813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E32DA3"/>
    <w:multiLevelType w:val="hybridMultilevel"/>
    <w:tmpl w:val="3E56D022"/>
    <w:lvl w:ilvl="0" w:tplc="B02C0CB0">
      <w:start w:val="1"/>
      <w:numFmt w:val="bullet"/>
      <w:pStyle w:val="ListTableCell"/>
      <w:lvlText w:val=""/>
      <w:lvlJc w:val="left"/>
      <w:pPr>
        <w:tabs>
          <w:tab w:val="num" w:pos="200"/>
        </w:tabs>
        <w:ind w:left="200" w:hanging="200"/>
      </w:pPr>
      <w:rPr>
        <w:rFonts w:ascii="Symbol" w:hAnsi="Symbol" w:hint="default"/>
      </w:rPr>
    </w:lvl>
    <w:lvl w:ilvl="1" w:tplc="ACF81CE6">
      <w:start w:val="1"/>
      <w:numFmt w:val="bullet"/>
      <w:lvlText w:val="o"/>
      <w:lvlJc w:val="left"/>
      <w:pPr>
        <w:tabs>
          <w:tab w:val="num" w:pos="560"/>
        </w:tabs>
        <w:ind w:left="560" w:hanging="200"/>
      </w:pPr>
      <w:rPr>
        <w:rFonts w:ascii="Courier New" w:hAnsi="Courier New" w:cs="Courier New" w:hint="default"/>
      </w:rPr>
    </w:lvl>
    <w:lvl w:ilvl="2" w:tplc="2B4EDC14">
      <w:start w:val="1"/>
      <w:numFmt w:val="bullet"/>
      <w:lvlText w:val=""/>
      <w:lvlJc w:val="left"/>
      <w:pPr>
        <w:tabs>
          <w:tab w:val="num" w:pos="920"/>
        </w:tabs>
        <w:ind w:left="920" w:hanging="200"/>
      </w:pPr>
      <w:rPr>
        <w:rFonts w:ascii="Wingdings" w:hAnsi="Wingdings" w:hint="default"/>
      </w:rPr>
    </w:lvl>
    <w:lvl w:ilvl="3" w:tplc="291EAF92">
      <w:start w:val="1"/>
      <w:numFmt w:val="bullet"/>
      <w:lvlText w:val=""/>
      <w:lvlJc w:val="left"/>
      <w:pPr>
        <w:tabs>
          <w:tab w:val="num" w:pos="1280"/>
        </w:tabs>
        <w:ind w:left="1280" w:hanging="200"/>
      </w:pPr>
      <w:rPr>
        <w:rFonts w:ascii="Symbol" w:hAnsi="Symbol" w:hint="default"/>
      </w:rPr>
    </w:lvl>
    <w:lvl w:ilvl="4" w:tplc="4EAA6428">
      <w:start w:val="1"/>
      <w:numFmt w:val="bullet"/>
      <w:lvlText w:val="o"/>
      <w:lvlJc w:val="left"/>
      <w:pPr>
        <w:tabs>
          <w:tab w:val="num" w:pos="1640"/>
        </w:tabs>
        <w:ind w:left="1640" w:hanging="200"/>
      </w:pPr>
      <w:rPr>
        <w:rFonts w:ascii="Courier New" w:hAnsi="Courier New" w:cs="Courier New" w:hint="default"/>
      </w:rPr>
    </w:lvl>
    <w:lvl w:ilvl="5" w:tplc="D564E566">
      <w:start w:val="1"/>
      <w:numFmt w:val="bullet"/>
      <w:lvlText w:val=""/>
      <w:lvlJc w:val="left"/>
      <w:pPr>
        <w:tabs>
          <w:tab w:val="num" w:pos="2000"/>
        </w:tabs>
        <w:ind w:left="2000" w:hanging="200"/>
      </w:pPr>
      <w:rPr>
        <w:rFonts w:ascii="Wingdings" w:hAnsi="Wingdings" w:hint="default"/>
      </w:rPr>
    </w:lvl>
    <w:lvl w:ilvl="6" w:tplc="4F12F21E">
      <w:start w:val="1"/>
      <w:numFmt w:val="bullet"/>
      <w:lvlText w:val=""/>
      <w:lvlJc w:val="left"/>
      <w:pPr>
        <w:tabs>
          <w:tab w:val="num" w:pos="2360"/>
        </w:tabs>
        <w:ind w:left="2360" w:hanging="200"/>
      </w:pPr>
      <w:rPr>
        <w:rFonts w:ascii="Symbol" w:hAnsi="Symbol" w:hint="default"/>
      </w:rPr>
    </w:lvl>
    <w:lvl w:ilvl="7" w:tplc="7A407170">
      <w:start w:val="1"/>
      <w:numFmt w:val="bullet"/>
      <w:lvlText w:val="o"/>
      <w:lvlJc w:val="left"/>
      <w:pPr>
        <w:tabs>
          <w:tab w:val="num" w:pos="2720"/>
        </w:tabs>
        <w:ind w:left="2720" w:hanging="200"/>
      </w:pPr>
      <w:rPr>
        <w:rFonts w:ascii="Courier New" w:hAnsi="Courier New" w:cs="Courier New" w:hint="default"/>
      </w:rPr>
    </w:lvl>
    <w:lvl w:ilvl="8" w:tplc="5B125B02">
      <w:start w:val="1"/>
      <w:numFmt w:val="bullet"/>
      <w:lvlText w:val=""/>
      <w:lvlJc w:val="left"/>
      <w:pPr>
        <w:tabs>
          <w:tab w:val="num" w:pos="3080"/>
        </w:tabs>
        <w:ind w:left="3080" w:hanging="200"/>
      </w:pPr>
      <w:rPr>
        <w:rFonts w:ascii="Wingdings" w:hAnsi="Wingdings" w:hint="default"/>
      </w:rPr>
    </w:lvl>
  </w:abstractNum>
  <w:num w:numId="1" w16cid:durableId="2069379948">
    <w:abstractNumId w:val="9"/>
  </w:num>
  <w:num w:numId="2" w16cid:durableId="2003462551">
    <w:abstractNumId w:val="7"/>
  </w:num>
  <w:num w:numId="3" w16cid:durableId="1965383349">
    <w:abstractNumId w:val="6"/>
  </w:num>
  <w:num w:numId="4" w16cid:durableId="280262558">
    <w:abstractNumId w:val="5"/>
  </w:num>
  <w:num w:numId="5" w16cid:durableId="343482389">
    <w:abstractNumId w:val="4"/>
  </w:num>
  <w:num w:numId="6" w16cid:durableId="2016876529">
    <w:abstractNumId w:val="3"/>
  </w:num>
  <w:num w:numId="7" w16cid:durableId="1727294337">
    <w:abstractNumId w:val="2"/>
  </w:num>
  <w:num w:numId="8" w16cid:durableId="1541942191">
    <w:abstractNumId w:val="1"/>
  </w:num>
  <w:num w:numId="9" w16cid:durableId="2047631095">
    <w:abstractNumId w:val="0"/>
  </w:num>
  <w:num w:numId="10" w16cid:durableId="894049422">
    <w:abstractNumId w:val="12"/>
  </w:num>
  <w:num w:numId="11" w16cid:durableId="1998606601">
    <w:abstractNumId w:val="11"/>
  </w:num>
  <w:num w:numId="12" w16cid:durableId="1764446723">
    <w:abstractNumId w:val="14"/>
  </w:num>
  <w:num w:numId="13" w16cid:durableId="119611771">
    <w:abstractNumId w:val="13"/>
  </w:num>
  <w:num w:numId="14" w16cid:durableId="463499352">
    <w:abstractNumId w:val="15"/>
  </w:num>
  <w:num w:numId="15" w16cid:durableId="622661296">
    <w:abstractNumId w:val="8"/>
  </w:num>
  <w:num w:numId="16" w16cid:durableId="206668210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1"/>
  <w:styleLockTheme/>
  <w:styleLockQFSet/>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9B"/>
    <w:rsid w:val="00003D6A"/>
    <w:rsid w:val="00011F0E"/>
    <w:rsid w:val="000120E9"/>
    <w:rsid w:val="000142D9"/>
    <w:rsid w:val="00020DA3"/>
    <w:rsid w:val="000259DB"/>
    <w:rsid w:val="00026490"/>
    <w:rsid w:val="000350C1"/>
    <w:rsid w:val="00036C5B"/>
    <w:rsid w:val="000406C7"/>
    <w:rsid w:val="0004487B"/>
    <w:rsid w:val="00051E6F"/>
    <w:rsid w:val="00055E5B"/>
    <w:rsid w:val="00060802"/>
    <w:rsid w:val="0007204F"/>
    <w:rsid w:val="00072685"/>
    <w:rsid w:val="000909EC"/>
    <w:rsid w:val="00090DDA"/>
    <w:rsid w:val="00094C4A"/>
    <w:rsid w:val="00095FB7"/>
    <w:rsid w:val="000A4B28"/>
    <w:rsid w:val="000B59FB"/>
    <w:rsid w:val="000E4ECF"/>
    <w:rsid w:val="000F3645"/>
    <w:rsid w:val="001014D0"/>
    <w:rsid w:val="001134E5"/>
    <w:rsid w:val="00113CFD"/>
    <w:rsid w:val="00121F53"/>
    <w:rsid w:val="00137F6E"/>
    <w:rsid w:val="00150455"/>
    <w:rsid w:val="00154990"/>
    <w:rsid w:val="00166ACB"/>
    <w:rsid w:val="001752D8"/>
    <w:rsid w:val="00177BC7"/>
    <w:rsid w:val="00183CD1"/>
    <w:rsid w:val="00191BFD"/>
    <w:rsid w:val="001955AB"/>
    <w:rsid w:val="001A088B"/>
    <w:rsid w:val="001A350E"/>
    <w:rsid w:val="001A747B"/>
    <w:rsid w:val="001B4152"/>
    <w:rsid w:val="001C3435"/>
    <w:rsid w:val="001C6E64"/>
    <w:rsid w:val="001C7546"/>
    <w:rsid w:val="001D6218"/>
    <w:rsid w:val="001D6BF0"/>
    <w:rsid w:val="0020163A"/>
    <w:rsid w:val="0020254E"/>
    <w:rsid w:val="00220C57"/>
    <w:rsid w:val="00222525"/>
    <w:rsid w:val="0023792C"/>
    <w:rsid w:val="002410C0"/>
    <w:rsid w:val="00250461"/>
    <w:rsid w:val="00260FD6"/>
    <w:rsid w:val="002619AC"/>
    <w:rsid w:val="002623CC"/>
    <w:rsid w:val="002635BB"/>
    <w:rsid w:val="00265913"/>
    <w:rsid w:val="00274460"/>
    <w:rsid w:val="002756F5"/>
    <w:rsid w:val="0029431A"/>
    <w:rsid w:val="00295570"/>
    <w:rsid w:val="002A15E6"/>
    <w:rsid w:val="002B0220"/>
    <w:rsid w:val="002C0931"/>
    <w:rsid w:val="002D062C"/>
    <w:rsid w:val="002F3538"/>
    <w:rsid w:val="003059D5"/>
    <w:rsid w:val="00314C2F"/>
    <w:rsid w:val="003153E7"/>
    <w:rsid w:val="003312ED"/>
    <w:rsid w:val="00331307"/>
    <w:rsid w:val="00336066"/>
    <w:rsid w:val="003366AB"/>
    <w:rsid w:val="00340E52"/>
    <w:rsid w:val="00345217"/>
    <w:rsid w:val="003454C8"/>
    <w:rsid w:val="00354D46"/>
    <w:rsid w:val="00361B87"/>
    <w:rsid w:val="0036441E"/>
    <w:rsid w:val="00391E0D"/>
    <w:rsid w:val="00395068"/>
    <w:rsid w:val="00397BA1"/>
    <w:rsid w:val="003A2C85"/>
    <w:rsid w:val="003D6937"/>
    <w:rsid w:val="003E38FF"/>
    <w:rsid w:val="004168F2"/>
    <w:rsid w:val="00436492"/>
    <w:rsid w:val="0043755B"/>
    <w:rsid w:val="00437827"/>
    <w:rsid w:val="0044266F"/>
    <w:rsid w:val="00442866"/>
    <w:rsid w:val="00442D91"/>
    <w:rsid w:val="00457808"/>
    <w:rsid w:val="00472112"/>
    <w:rsid w:val="00477612"/>
    <w:rsid w:val="00484140"/>
    <w:rsid w:val="00487930"/>
    <w:rsid w:val="00492553"/>
    <w:rsid w:val="004A47FE"/>
    <w:rsid w:val="004D5A15"/>
    <w:rsid w:val="004E1E60"/>
    <w:rsid w:val="004F1919"/>
    <w:rsid w:val="004F3CAD"/>
    <w:rsid w:val="004F55B0"/>
    <w:rsid w:val="004F5E1F"/>
    <w:rsid w:val="00500F04"/>
    <w:rsid w:val="00501AE2"/>
    <w:rsid w:val="00514330"/>
    <w:rsid w:val="005176B0"/>
    <w:rsid w:val="00521779"/>
    <w:rsid w:val="005273D9"/>
    <w:rsid w:val="005312AB"/>
    <w:rsid w:val="00534A1C"/>
    <w:rsid w:val="0056352C"/>
    <w:rsid w:val="005656C8"/>
    <w:rsid w:val="005740CE"/>
    <w:rsid w:val="005768D5"/>
    <w:rsid w:val="00596FE4"/>
    <w:rsid w:val="005A5A68"/>
    <w:rsid w:val="005B0516"/>
    <w:rsid w:val="005B0D6E"/>
    <w:rsid w:val="005B5A5F"/>
    <w:rsid w:val="005B68E3"/>
    <w:rsid w:val="005B7441"/>
    <w:rsid w:val="005C70FC"/>
    <w:rsid w:val="005D44B6"/>
    <w:rsid w:val="005D73CD"/>
    <w:rsid w:val="005E550C"/>
    <w:rsid w:val="005E6FF3"/>
    <w:rsid w:val="005F52A0"/>
    <w:rsid w:val="0060183E"/>
    <w:rsid w:val="00606AD1"/>
    <w:rsid w:val="00610867"/>
    <w:rsid w:val="006118BC"/>
    <w:rsid w:val="0061417D"/>
    <w:rsid w:val="00615F25"/>
    <w:rsid w:val="006215D7"/>
    <w:rsid w:val="0062314C"/>
    <w:rsid w:val="00623D7A"/>
    <w:rsid w:val="006248FA"/>
    <w:rsid w:val="00625E18"/>
    <w:rsid w:val="00626045"/>
    <w:rsid w:val="00627ADE"/>
    <w:rsid w:val="00631229"/>
    <w:rsid w:val="006337AE"/>
    <w:rsid w:val="006371ED"/>
    <w:rsid w:val="00643C1B"/>
    <w:rsid w:val="006575EA"/>
    <w:rsid w:val="006579D4"/>
    <w:rsid w:val="00662229"/>
    <w:rsid w:val="00667BCA"/>
    <w:rsid w:val="00673B13"/>
    <w:rsid w:val="006A330B"/>
    <w:rsid w:val="006A4FE5"/>
    <w:rsid w:val="006A6186"/>
    <w:rsid w:val="006B3BCC"/>
    <w:rsid w:val="006C0571"/>
    <w:rsid w:val="006D3C27"/>
    <w:rsid w:val="006D5CAF"/>
    <w:rsid w:val="006E4374"/>
    <w:rsid w:val="006E6C76"/>
    <w:rsid w:val="006F3223"/>
    <w:rsid w:val="006F7C48"/>
    <w:rsid w:val="00702C15"/>
    <w:rsid w:val="00711916"/>
    <w:rsid w:val="00723AB4"/>
    <w:rsid w:val="0072534C"/>
    <w:rsid w:val="0072683E"/>
    <w:rsid w:val="0073035A"/>
    <w:rsid w:val="007349D6"/>
    <w:rsid w:val="00734BC3"/>
    <w:rsid w:val="00740EE6"/>
    <w:rsid w:val="0076148A"/>
    <w:rsid w:val="00781BD5"/>
    <w:rsid w:val="00792DA0"/>
    <w:rsid w:val="007A0217"/>
    <w:rsid w:val="007A28B3"/>
    <w:rsid w:val="007B4919"/>
    <w:rsid w:val="007C1245"/>
    <w:rsid w:val="007C1598"/>
    <w:rsid w:val="007D3495"/>
    <w:rsid w:val="007E04B1"/>
    <w:rsid w:val="007E4E1A"/>
    <w:rsid w:val="007E6649"/>
    <w:rsid w:val="007F07C1"/>
    <w:rsid w:val="007F0D32"/>
    <w:rsid w:val="007F443B"/>
    <w:rsid w:val="007F46A7"/>
    <w:rsid w:val="008011C7"/>
    <w:rsid w:val="00802269"/>
    <w:rsid w:val="008041D4"/>
    <w:rsid w:val="0080760B"/>
    <w:rsid w:val="00812F49"/>
    <w:rsid w:val="00835ACF"/>
    <w:rsid w:val="008417FC"/>
    <w:rsid w:val="0084186F"/>
    <w:rsid w:val="00842B12"/>
    <w:rsid w:val="00850AF1"/>
    <w:rsid w:val="008A02F4"/>
    <w:rsid w:val="008A55CD"/>
    <w:rsid w:val="008B3BEE"/>
    <w:rsid w:val="008C5FF9"/>
    <w:rsid w:val="008D54E2"/>
    <w:rsid w:val="008E1F58"/>
    <w:rsid w:val="008E6941"/>
    <w:rsid w:val="008E719B"/>
    <w:rsid w:val="008F0DE2"/>
    <w:rsid w:val="00902748"/>
    <w:rsid w:val="009210C0"/>
    <w:rsid w:val="00923991"/>
    <w:rsid w:val="00930DB0"/>
    <w:rsid w:val="00933FDF"/>
    <w:rsid w:val="0094494E"/>
    <w:rsid w:val="009449A3"/>
    <w:rsid w:val="0095648E"/>
    <w:rsid w:val="00963495"/>
    <w:rsid w:val="00963D9C"/>
    <w:rsid w:val="00966C4A"/>
    <w:rsid w:val="00986D87"/>
    <w:rsid w:val="0099070E"/>
    <w:rsid w:val="00996AC7"/>
    <w:rsid w:val="009A5092"/>
    <w:rsid w:val="009B3354"/>
    <w:rsid w:val="009B341B"/>
    <w:rsid w:val="009B4DF0"/>
    <w:rsid w:val="009B6195"/>
    <w:rsid w:val="009C57BC"/>
    <w:rsid w:val="009D504F"/>
    <w:rsid w:val="009D65C6"/>
    <w:rsid w:val="009F10F6"/>
    <w:rsid w:val="009F3900"/>
    <w:rsid w:val="00A01EB2"/>
    <w:rsid w:val="00A05621"/>
    <w:rsid w:val="00A11874"/>
    <w:rsid w:val="00A150CF"/>
    <w:rsid w:val="00A2154E"/>
    <w:rsid w:val="00A215E7"/>
    <w:rsid w:val="00A30940"/>
    <w:rsid w:val="00A32522"/>
    <w:rsid w:val="00A472C2"/>
    <w:rsid w:val="00A61AAC"/>
    <w:rsid w:val="00A62210"/>
    <w:rsid w:val="00A659BB"/>
    <w:rsid w:val="00A66D08"/>
    <w:rsid w:val="00A80964"/>
    <w:rsid w:val="00A82820"/>
    <w:rsid w:val="00A83565"/>
    <w:rsid w:val="00A858C6"/>
    <w:rsid w:val="00A96795"/>
    <w:rsid w:val="00AA1017"/>
    <w:rsid w:val="00AA69F9"/>
    <w:rsid w:val="00AB0687"/>
    <w:rsid w:val="00AB0EFD"/>
    <w:rsid w:val="00AB2A59"/>
    <w:rsid w:val="00AB34DD"/>
    <w:rsid w:val="00AC59AC"/>
    <w:rsid w:val="00AD6423"/>
    <w:rsid w:val="00AD74FE"/>
    <w:rsid w:val="00AE089C"/>
    <w:rsid w:val="00AF0A65"/>
    <w:rsid w:val="00B02B46"/>
    <w:rsid w:val="00B15527"/>
    <w:rsid w:val="00B23FFE"/>
    <w:rsid w:val="00B2668C"/>
    <w:rsid w:val="00B3147F"/>
    <w:rsid w:val="00B37FCB"/>
    <w:rsid w:val="00B45190"/>
    <w:rsid w:val="00B4634A"/>
    <w:rsid w:val="00B577F2"/>
    <w:rsid w:val="00B660FA"/>
    <w:rsid w:val="00B67272"/>
    <w:rsid w:val="00B67DA9"/>
    <w:rsid w:val="00B81B4A"/>
    <w:rsid w:val="00B93899"/>
    <w:rsid w:val="00B97F3E"/>
    <w:rsid w:val="00BB5D5E"/>
    <w:rsid w:val="00BC258F"/>
    <w:rsid w:val="00BC48FC"/>
    <w:rsid w:val="00BC78EB"/>
    <w:rsid w:val="00BE05CE"/>
    <w:rsid w:val="00BE2500"/>
    <w:rsid w:val="00BE2947"/>
    <w:rsid w:val="00BE74E4"/>
    <w:rsid w:val="00BF09A0"/>
    <w:rsid w:val="00BF6749"/>
    <w:rsid w:val="00C119FE"/>
    <w:rsid w:val="00C16C0B"/>
    <w:rsid w:val="00C22E3F"/>
    <w:rsid w:val="00C24B30"/>
    <w:rsid w:val="00C254B9"/>
    <w:rsid w:val="00C2632B"/>
    <w:rsid w:val="00C36D18"/>
    <w:rsid w:val="00C3790E"/>
    <w:rsid w:val="00C42E8E"/>
    <w:rsid w:val="00C54311"/>
    <w:rsid w:val="00C5625F"/>
    <w:rsid w:val="00C57331"/>
    <w:rsid w:val="00C62650"/>
    <w:rsid w:val="00C675BF"/>
    <w:rsid w:val="00C718DF"/>
    <w:rsid w:val="00C75C5F"/>
    <w:rsid w:val="00C77C0D"/>
    <w:rsid w:val="00C86634"/>
    <w:rsid w:val="00C875A3"/>
    <w:rsid w:val="00C9065B"/>
    <w:rsid w:val="00C915BC"/>
    <w:rsid w:val="00C91D74"/>
    <w:rsid w:val="00CB34F1"/>
    <w:rsid w:val="00CC0721"/>
    <w:rsid w:val="00CC3491"/>
    <w:rsid w:val="00CC6B1C"/>
    <w:rsid w:val="00CD2EC5"/>
    <w:rsid w:val="00CD4943"/>
    <w:rsid w:val="00CE72CF"/>
    <w:rsid w:val="00D07B66"/>
    <w:rsid w:val="00D1101F"/>
    <w:rsid w:val="00D3479B"/>
    <w:rsid w:val="00D46D5B"/>
    <w:rsid w:val="00D47398"/>
    <w:rsid w:val="00D6643B"/>
    <w:rsid w:val="00D811ED"/>
    <w:rsid w:val="00D86F5A"/>
    <w:rsid w:val="00DA01E9"/>
    <w:rsid w:val="00DA496D"/>
    <w:rsid w:val="00DB03EC"/>
    <w:rsid w:val="00DC0BCE"/>
    <w:rsid w:val="00DD458F"/>
    <w:rsid w:val="00DE0905"/>
    <w:rsid w:val="00DE4CD3"/>
    <w:rsid w:val="00DF3B2B"/>
    <w:rsid w:val="00E0090C"/>
    <w:rsid w:val="00E02640"/>
    <w:rsid w:val="00E041DA"/>
    <w:rsid w:val="00E10008"/>
    <w:rsid w:val="00E112F8"/>
    <w:rsid w:val="00E13E75"/>
    <w:rsid w:val="00E32576"/>
    <w:rsid w:val="00E425EE"/>
    <w:rsid w:val="00E5024C"/>
    <w:rsid w:val="00E53E10"/>
    <w:rsid w:val="00E614E5"/>
    <w:rsid w:val="00E67CF2"/>
    <w:rsid w:val="00E811CA"/>
    <w:rsid w:val="00E814C2"/>
    <w:rsid w:val="00E9530F"/>
    <w:rsid w:val="00E956EE"/>
    <w:rsid w:val="00E97405"/>
    <w:rsid w:val="00EA513D"/>
    <w:rsid w:val="00EB088D"/>
    <w:rsid w:val="00EB5022"/>
    <w:rsid w:val="00EB57CA"/>
    <w:rsid w:val="00EC0117"/>
    <w:rsid w:val="00ED2556"/>
    <w:rsid w:val="00ED7050"/>
    <w:rsid w:val="00ED7B9B"/>
    <w:rsid w:val="00EE47BB"/>
    <w:rsid w:val="00EE530B"/>
    <w:rsid w:val="00EE74C8"/>
    <w:rsid w:val="00EF29DA"/>
    <w:rsid w:val="00EF3CEA"/>
    <w:rsid w:val="00EF6E1C"/>
    <w:rsid w:val="00EF7013"/>
    <w:rsid w:val="00F03AD9"/>
    <w:rsid w:val="00F05576"/>
    <w:rsid w:val="00F07F14"/>
    <w:rsid w:val="00F107BD"/>
    <w:rsid w:val="00F129E4"/>
    <w:rsid w:val="00F2217C"/>
    <w:rsid w:val="00F26D9F"/>
    <w:rsid w:val="00F27C77"/>
    <w:rsid w:val="00F42A7E"/>
    <w:rsid w:val="00F44D08"/>
    <w:rsid w:val="00F60EB9"/>
    <w:rsid w:val="00F73FDA"/>
    <w:rsid w:val="00F76C37"/>
    <w:rsid w:val="00F77E61"/>
    <w:rsid w:val="00F80A9D"/>
    <w:rsid w:val="00F8255E"/>
    <w:rsid w:val="00F8412E"/>
    <w:rsid w:val="00F84A47"/>
    <w:rsid w:val="00F87B5C"/>
    <w:rsid w:val="00F90324"/>
    <w:rsid w:val="00F9383E"/>
    <w:rsid w:val="00F942CB"/>
    <w:rsid w:val="00F959E1"/>
    <w:rsid w:val="00FA1673"/>
    <w:rsid w:val="00FA534E"/>
    <w:rsid w:val="00FB312B"/>
    <w:rsid w:val="00FB3D6B"/>
    <w:rsid w:val="00FE2DA6"/>
    <w:rsid w:val="00FE37DC"/>
    <w:rsid w:val="00FF2BEA"/>
    <w:rsid w:val="00FF493F"/>
    <w:rsid w:val="00FF7A54"/>
    <w:rsid w:val="00FF7B4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64CEB"/>
  <w15:chartTrackingRefBased/>
  <w15:docId w15:val="{68996333-9F44-4C2E-8B90-BF342D38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locked="1" w:uiPriority="43"/>
    <w:lsdException w:name="Plain Table 4" w:locked="1" w:uiPriority="44"/>
    <w:lsdException w:name="Plain Table 5" w:locked="1"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23991"/>
    <w:pPr>
      <w:spacing w:before="60" w:after="60"/>
    </w:pPr>
    <w:rPr>
      <w:rFonts w:ascii="Tahoma" w:hAnsi="Tahoma" w:cs="Tahoma"/>
      <w:color w:val="000000"/>
      <w:sz w:val="20"/>
      <w:lang w:val="en-GB"/>
    </w:rPr>
  </w:style>
  <w:style w:type="paragraph" w:styleId="Heading1">
    <w:name w:val="heading 1"/>
    <w:basedOn w:val="Normal"/>
    <w:next w:val="Normal"/>
    <w:link w:val="Heading1Char"/>
    <w:autoRedefine/>
    <w:uiPriority w:val="1"/>
    <w:qFormat/>
    <w:rsid w:val="008E719B"/>
    <w:pPr>
      <w:keepNext/>
      <w:keepLines/>
      <w:numPr>
        <w:numId w:val="13"/>
      </w:numPr>
      <w:spacing w:before="240" w:after="120"/>
      <w:outlineLvl w:val="0"/>
    </w:pPr>
    <w:rPr>
      <w:rFonts w:eastAsiaTheme="majorEastAsia"/>
      <w:b/>
      <w:sz w:val="24"/>
      <w:szCs w:val="40"/>
    </w:rPr>
  </w:style>
  <w:style w:type="paragraph" w:styleId="Heading2">
    <w:name w:val="heading 2"/>
    <w:basedOn w:val="Normal"/>
    <w:next w:val="Normal"/>
    <w:link w:val="Heading2Char"/>
    <w:autoRedefine/>
    <w:uiPriority w:val="1"/>
    <w:unhideWhenUsed/>
    <w:qFormat/>
    <w:rsid w:val="00933FDF"/>
    <w:pPr>
      <w:keepNext/>
      <w:keepLines/>
      <w:numPr>
        <w:ilvl w:val="1"/>
        <w:numId w:val="13"/>
      </w:numPr>
      <w:spacing w:before="80" w:after="80"/>
      <w:contextualSpacing/>
      <w:outlineLvl w:val="1"/>
    </w:pPr>
    <w:rPr>
      <w:rFonts w:eastAsiaTheme="majorEastAsia"/>
      <w:b/>
      <w:sz w:val="22"/>
      <w:szCs w:val="32"/>
    </w:rPr>
  </w:style>
  <w:style w:type="paragraph" w:styleId="Heading3">
    <w:name w:val="heading 3"/>
    <w:basedOn w:val="Heading2"/>
    <w:next w:val="Normal"/>
    <w:link w:val="Heading3Char"/>
    <w:autoRedefine/>
    <w:uiPriority w:val="1"/>
    <w:unhideWhenUsed/>
    <w:qFormat/>
    <w:rsid w:val="00933FDF"/>
    <w:pPr>
      <w:numPr>
        <w:ilvl w:val="2"/>
      </w:numPr>
      <w:spacing w:before="40" w:after="40"/>
      <w:outlineLvl w:val="2"/>
    </w:pPr>
  </w:style>
  <w:style w:type="paragraph" w:styleId="Heading4">
    <w:name w:val="heading 4"/>
    <w:basedOn w:val="Normal"/>
    <w:next w:val="Normal"/>
    <w:link w:val="Heading4Char"/>
    <w:autoRedefine/>
    <w:uiPriority w:val="1"/>
    <w:unhideWhenUsed/>
    <w:qFormat/>
    <w:rsid w:val="00933FDF"/>
    <w:pPr>
      <w:keepNext/>
      <w:keepLines/>
      <w:numPr>
        <w:ilvl w:val="3"/>
        <w:numId w:val="13"/>
      </w:numPr>
      <w:spacing w:before="80" w:after="40"/>
      <w:outlineLvl w:val="3"/>
    </w:pPr>
    <w:rPr>
      <w:rFonts w:asciiTheme="minorHAnsi" w:eastAsiaTheme="majorEastAsia" w:hAnsiTheme="minorHAnsi" w:cstheme="majorBidi"/>
      <w:iCs/>
      <w:color w:val="auto"/>
      <w:sz w:val="24"/>
    </w:rPr>
  </w:style>
  <w:style w:type="paragraph" w:styleId="Heading5">
    <w:name w:val="heading 5"/>
    <w:basedOn w:val="Normal"/>
    <w:next w:val="Normal"/>
    <w:link w:val="Heading5Char"/>
    <w:uiPriority w:val="9"/>
    <w:semiHidden/>
    <w:unhideWhenUsed/>
    <w:qFormat/>
    <w:locked/>
    <w:rsid w:val="009A5092"/>
    <w:pPr>
      <w:keepNext/>
      <w:keepLines/>
      <w:numPr>
        <w:ilvl w:val="4"/>
        <w:numId w:val="13"/>
      </w:numPr>
      <w:spacing w:before="80" w:after="40"/>
      <w:outlineLvl w:val="4"/>
    </w:pPr>
    <w:rPr>
      <w:rFonts w:eastAsiaTheme="majorEastAsia"/>
    </w:rPr>
  </w:style>
  <w:style w:type="paragraph" w:styleId="Heading6">
    <w:name w:val="heading 6"/>
    <w:basedOn w:val="Normal"/>
    <w:next w:val="Normal"/>
    <w:link w:val="Heading6Char"/>
    <w:uiPriority w:val="9"/>
    <w:semiHidden/>
    <w:unhideWhenUsed/>
    <w:qFormat/>
    <w:locked/>
    <w:rsid w:val="009A5092"/>
    <w:pPr>
      <w:keepNext/>
      <w:keepLines/>
      <w:numPr>
        <w:ilvl w:val="5"/>
        <w:numId w:val="13"/>
      </w:numPr>
      <w:spacing w:before="40" w:after="0"/>
      <w:outlineLvl w:val="5"/>
    </w:pPr>
    <w:rPr>
      <w:rFonts w:eastAsiaTheme="majorEastAsia"/>
      <w:i/>
      <w:iCs/>
    </w:rPr>
  </w:style>
  <w:style w:type="paragraph" w:styleId="Heading7">
    <w:name w:val="heading 7"/>
    <w:basedOn w:val="Normal"/>
    <w:next w:val="Normal"/>
    <w:link w:val="Heading7Char"/>
    <w:uiPriority w:val="9"/>
    <w:semiHidden/>
    <w:unhideWhenUsed/>
    <w:qFormat/>
    <w:locked/>
    <w:rsid w:val="009A5092"/>
    <w:pPr>
      <w:keepNext/>
      <w:keepLines/>
      <w:numPr>
        <w:ilvl w:val="6"/>
        <w:numId w:val="13"/>
      </w:numPr>
      <w:spacing w:before="40" w:after="0"/>
      <w:outlineLvl w:val="6"/>
    </w:pPr>
    <w:rPr>
      <w:rFonts w:eastAsiaTheme="majorEastAsia"/>
    </w:rPr>
  </w:style>
  <w:style w:type="paragraph" w:styleId="Heading8">
    <w:name w:val="heading 8"/>
    <w:basedOn w:val="Normal"/>
    <w:next w:val="Normal"/>
    <w:link w:val="Heading8Char"/>
    <w:uiPriority w:val="9"/>
    <w:semiHidden/>
    <w:unhideWhenUsed/>
    <w:qFormat/>
    <w:locked/>
    <w:rsid w:val="009A5092"/>
    <w:pPr>
      <w:keepNext/>
      <w:keepLines/>
      <w:numPr>
        <w:ilvl w:val="7"/>
        <w:numId w:val="13"/>
      </w:numPr>
      <w:spacing w:after="0"/>
      <w:outlineLvl w:val="7"/>
    </w:pPr>
    <w:rPr>
      <w:rFonts w:eastAsiaTheme="majorEastAsia"/>
      <w:i/>
      <w:iCs/>
    </w:rPr>
  </w:style>
  <w:style w:type="paragraph" w:styleId="Heading9">
    <w:name w:val="heading 9"/>
    <w:basedOn w:val="Normal"/>
    <w:next w:val="Normal"/>
    <w:link w:val="Heading9Char"/>
    <w:uiPriority w:val="9"/>
    <w:semiHidden/>
    <w:unhideWhenUsed/>
    <w:qFormat/>
    <w:locked/>
    <w:rsid w:val="009A5092"/>
    <w:pPr>
      <w:keepNext/>
      <w:keepLines/>
      <w:numPr>
        <w:ilvl w:val="8"/>
        <w:numId w:val="13"/>
      </w:numPr>
      <w:spacing w:after="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E719B"/>
    <w:rPr>
      <w:rFonts w:ascii="Tahoma" w:eastAsiaTheme="majorEastAsia" w:hAnsi="Tahoma" w:cs="Tahoma"/>
      <w:b/>
      <w:color w:val="000000"/>
      <w:szCs w:val="40"/>
      <w:lang w:val="en-GB"/>
    </w:rPr>
  </w:style>
  <w:style w:type="character" w:customStyle="1" w:styleId="Heading2Char">
    <w:name w:val="Heading 2 Char"/>
    <w:basedOn w:val="DefaultParagraphFont"/>
    <w:link w:val="Heading2"/>
    <w:uiPriority w:val="1"/>
    <w:rsid w:val="00933FDF"/>
    <w:rPr>
      <w:rFonts w:ascii="Tahoma" w:eastAsiaTheme="majorEastAsia" w:hAnsi="Tahoma" w:cs="Tahoma"/>
      <w:b/>
      <w:color w:val="000000"/>
      <w:sz w:val="22"/>
      <w:szCs w:val="32"/>
      <w:lang w:val="en-GB"/>
    </w:rPr>
  </w:style>
  <w:style w:type="character" w:customStyle="1" w:styleId="Heading3Char">
    <w:name w:val="Heading 3 Char"/>
    <w:basedOn w:val="DefaultParagraphFont"/>
    <w:link w:val="Heading3"/>
    <w:uiPriority w:val="1"/>
    <w:rsid w:val="00933FDF"/>
    <w:rPr>
      <w:rFonts w:ascii="Tahoma" w:eastAsiaTheme="majorEastAsia" w:hAnsi="Tahoma" w:cs="Tahoma"/>
      <w:b/>
      <w:color w:val="000000"/>
      <w:sz w:val="22"/>
      <w:szCs w:val="32"/>
      <w:lang w:val="en-GB"/>
    </w:rPr>
  </w:style>
  <w:style w:type="character" w:customStyle="1" w:styleId="Heading4Char">
    <w:name w:val="Heading 4 Char"/>
    <w:basedOn w:val="DefaultParagraphFont"/>
    <w:link w:val="Heading4"/>
    <w:uiPriority w:val="1"/>
    <w:rsid w:val="00933FDF"/>
    <w:rPr>
      <w:rFonts w:eastAsiaTheme="majorEastAsia" w:cstheme="majorBidi"/>
      <w:iCs/>
      <w:lang w:val="en-GB"/>
    </w:rPr>
  </w:style>
  <w:style w:type="character" w:customStyle="1" w:styleId="Heading5Char">
    <w:name w:val="Heading 5 Char"/>
    <w:basedOn w:val="DefaultParagraphFont"/>
    <w:link w:val="Heading5"/>
    <w:uiPriority w:val="9"/>
    <w:semiHidden/>
    <w:rsid w:val="009A5092"/>
    <w:rPr>
      <w:rFonts w:ascii="Tahoma" w:eastAsiaTheme="majorEastAsia" w:hAnsi="Tahoma" w:cs="Tahoma"/>
      <w:color w:val="000000"/>
      <w:sz w:val="20"/>
      <w:lang w:val="en-GB"/>
    </w:rPr>
  </w:style>
  <w:style w:type="character" w:customStyle="1" w:styleId="Heading6Char">
    <w:name w:val="Heading 6 Char"/>
    <w:basedOn w:val="DefaultParagraphFont"/>
    <w:link w:val="Heading6"/>
    <w:uiPriority w:val="9"/>
    <w:semiHidden/>
    <w:rsid w:val="009A5092"/>
    <w:rPr>
      <w:rFonts w:ascii="Tahoma" w:eastAsiaTheme="majorEastAsia" w:hAnsi="Tahoma" w:cs="Tahoma"/>
      <w:i/>
      <w:iCs/>
      <w:color w:val="000000"/>
      <w:sz w:val="20"/>
      <w:lang w:val="en-GB"/>
    </w:rPr>
  </w:style>
  <w:style w:type="character" w:customStyle="1" w:styleId="Heading7Char">
    <w:name w:val="Heading 7 Char"/>
    <w:basedOn w:val="DefaultParagraphFont"/>
    <w:link w:val="Heading7"/>
    <w:uiPriority w:val="9"/>
    <w:semiHidden/>
    <w:rsid w:val="009A5092"/>
    <w:rPr>
      <w:rFonts w:ascii="Tahoma" w:eastAsiaTheme="majorEastAsia" w:hAnsi="Tahoma" w:cs="Tahoma"/>
      <w:color w:val="000000"/>
      <w:sz w:val="20"/>
      <w:lang w:val="en-GB"/>
    </w:rPr>
  </w:style>
  <w:style w:type="character" w:customStyle="1" w:styleId="Heading8Char">
    <w:name w:val="Heading 8 Char"/>
    <w:basedOn w:val="DefaultParagraphFont"/>
    <w:link w:val="Heading8"/>
    <w:uiPriority w:val="9"/>
    <w:semiHidden/>
    <w:rsid w:val="009A5092"/>
    <w:rPr>
      <w:rFonts w:ascii="Tahoma" w:eastAsiaTheme="majorEastAsia" w:hAnsi="Tahoma" w:cs="Tahoma"/>
      <w:i/>
      <w:iCs/>
      <w:color w:val="000000"/>
      <w:sz w:val="20"/>
      <w:lang w:val="en-GB"/>
    </w:rPr>
  </w:style>
  <w:style w:type="character" w:customStyle="1" w:styleId="Heading9Char">
    <w:name w:val="Heading 9 Char"/>
    <w:basedOn w:val="DefaultParagraphFont"/>
    <w:link w:val="Heading9"/>
    <w:uiPriority w:val="9"/>
    <w:semiHidden/>
    <w:rsid w:val="009A5092"/>
    <w:rPr>
      <w:rFonts w:ascii="Tahoma" w:eastAsiaTheme="majorEastAsia" w:hAnsi="Tahoma" w:cs="Tahoma"/>
      <w:color w:val="000000"/>
      <w:sz w:val="20"/>
      <w:lang w:val="en-GB"/>
    </w:rPr>
  </w:style>
  <w:style w:type="paragraph" w:styleId="TOC1">
    <w:name w:val="toc 1"/>
    <w:basedOn w:val="Normal"/>
    <w:next w:val="Normal"/>
    <w:autoRedefine/>
    <w:uiPriority w:val="39"/>
    <w:locked/>
    <w:rsid w:val="00933FDF"/>
    <w:pPr>
      <w:tabs>
        <w:tab w:val="left" w:pos="482"/>
        <w:tab w:val="right" w:leader="dot" w:pos="9062"/>
      </w:tabs>
      <w:spacing w:before="0" w:after="0"/>
      <w:contextualSpacing/>
    </w:pPr>
    <w:rPr>
      <w:noProof/>
    </w:rPr>
  </w:style>
  <w:style w:type="paragraph" w:styleId="TOC2">
    <w:name w:val="toc 2"/>
    <w:basedOn w:val="Normal"/>
    <w:next w:val="Normal"/>
    <w:autoRedefine/>
    <w:uiPriority w:val="39"/>
    <w:locked/>
    <w:rsid w:val="00933FDF"/>
    <w:pPr>
      <w:spacing w:before="0" w:after="0"/>
      <w:ind w:left="238"/>
      <w:contextualSpacing/>
    </w:pPr>
  </w:style>
  <w:style w:type="paragraph" w:styleId="TOC3">
    <w:name w:val="toc 3"/>
    <w:basedOn w:val="Normal"/>
    <w:next w:val="Normal"/>
    <w:autoRedefine/>
    <w:uiPriority w:val="39"/>
    <w:locked/>
    <w:rsid w:val="00933FDF"/>
    <w:pPr>
      <w:spacing w:before="0" w:after="0"/>
      <w:ind w:left="482"/>
      <w:contextualSpacing/>
    </w:pPr>
  </w:style>
  <w:style w:type="table" w:styleId="PlainTable1">
    <w:name w:val="Plain Table 1"/>
    <w:basedOn w:val="TableNormal"/>
    <w:uiPriority w:val="41"/>
    <w:rsid w:val="00933F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wordWrap/>
        <w:spacing w:beforeLines="0" w:before="0" w:beforeAutospacing="0" w:afterLines="0" w:after="0" w:afterAutospacing="0" w:line="240" w:lineRule="auto"/>
      </w:pPr>
      <w:rPr>
        <w:b/>
        <w:bCs/>
      </w:rPr>
    </w:tblStylePr>
    <w:tblStylePr w:type="lastRow">
      <w:pPr>
        <w:wordWrap/>
        <w:spacing w:beforeLines="0" w:before="0" w:beforeAutospacing="0" w:afterLines="0" w:after="0" w:afterAutospacing="0" w:line="240" w:lineRule="auto"/>
      </w:pPr>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pPr>
        <w:wordWrap/>
        <w:spacing w:beforeLines="0" w:before="0" w:beforeAutospacing="0" w:afterLines="0" w:after="0" w:afterAutospacing="0" w:line="240" w:lineRule="auto"/>
      </w:pPr>
      <w:tblPr/>
      <w:tcPr>
        <w:shd w:val="clear" w:color="auto" w:fill="F2F2F2" w:themeFill="background1" w:themeFillShade="F2"/>
      </w:tcPr>
    </w:tblStylePr>
    <w:tblStylePr w:type="band2Horz">
      <w:pPr>
        <w:wordWrap/>
        <w:spacing w:beforeLines="0" w:before="0" w:beforeAutospacing="0" w:afterLines="0" w:after="0" w:afterAutospacing="0" w:line="240" w:lineRule="auto"/>
      </w:pPr>
    </w:tblStylePr>
  </w:style>
  <w:style w:type="paragraph" w:styleId="Title">
    <w:name w:val="Title"/>
    <w:basedOn w:val="Normal"/>
    <w:next w:val="Normal"/>
    <w:link w:val="TitleChar"/>
    <w:uiPriority w:val="10"/>
    <w:qFormat/>
    <w:rsid w:val="00933FDF"/>
    <w:pPr>
      <w:spacing w:before="120" w:after="120" w:line="240" w:lineRule="auto"/>
      <w:contextualSpacing/>
    </w:pPr>
    <w:rPr>
      <w:rFonts w:eastAsiaTheme="majorEastAsia"/>
      <w:b/>
      <w:color w:val="auto"/>
      <w:spacing w:val="-10"/>
      <w:kern w:val="28"/>
      <w:sz w:val="28"/>
      <w:szCs w:val="28"/>
    </w:rPr>
  </w:style>
  <w:style w:type="character" w:customStyle="1" w:styleId="TitleChar">
    <w:name w:val="Title Char"/>
    <w:basedOn w:val="DefaultParagraphFont"/>
    <w:link w:val="Title"/>
    <w:uiPriority w:val="10"/>
    <w:rsid w:val="00933FDF"/>
    <w:rPr>
      <w:rFonts w:ascii="Tahoma" w:eastAsiaTheme="majorEastAsia" w:hAnsi="Tahoma" w:cs="Tahoma"/>
      <w:b/>
      <w:spacing w:val="-10"/>
      <w:kern w:val="28"/>
      <w:sz w:val="28"/>
      <w:szCs w:val="28"/>
      <w:lang w:val="en-GB"/>
    </w:rPr>
  </w:style>
  <w:style w:type="paragraph" w:customStyle="1" w:styleId="Placeholder">
    <w:name w:val="Placeholder"/>
    <w:basedOn w:val="Normal"/>
    <w:uiPriority w:val="99"/>
    <w:qFormat/>
    <w:rsid w:val="00933FDF"/>
    <w:pPr>
      <w:spacing w:after="0" w:line="240" w:lineRule="auto"/>
    </w:pPr>
    <w:rPr>
      <w:noProof/>
      <w:color w:val="FFFFFF" w:themeColor="background1"/>
    </w:rPr>
  </w:style>
  <w:style w:type="paragraph" w:customStyle="1" w:styleId="SSQ-Document-Info">
    <w:name w:val="SSQ-Document-Info"/>
    <w:basedOn w:val="Normal"/>
    <w:uiPriority w:val="99"/>
    <w:locked/>
    <w:rsid w:val="00933FDF"/>
    <w:pPr>
      <w:spacing w:before="0" w:after="0"/>
      <w:ind w:left="1418" w:hanging="1418"/>
      <w:contextualSpacing/>
    </w:pPr>
  </w:style>
  <w:style w:type="character" w:customStyle="1" w:styleId="SSQ-Document-Info-Values">
    <w:name w:val="SSQ-Document-Info-Values"/>
    <w:basedOn w:val="DefaultParagraphFont"/>
    <w:uiPriority w:val="1"/>
    <w:locked/>
    <w:rsid w:val="00933FDF"/>
    <w:rPr>
      <w:rFonts w:ascii="Tahoma" w:hAnsi="Tahoma" w:cs="Tahoma"/>
      <w:b/>
      <w:color w:val="000000"/>
    </w:rPr>
  </w:style>
  <w:style w:type="paragraph" w:styleId="Index1">
    <w:name w:val="index 1"/>
    <w:basedOn w:val="Normal"/>
    <w:next w:val="Normal"/>
    <w:autoRedefine/>
    <w:uiPriority w:val="99"/>
    <w:semiHidden/>
    <w:unhideWhenUsed/>
    <w:locked/>
    <w:rsid w:val="00AF0A65"/>
    <w:pPr>
      <w:spacing w:after="0" w:line="240" w:lineRule="auto"/>
      <w:ind w:left="200" w:hanging="200"/>
    </w:pPr>
  </w:style>
  <w:style w:type="character" w:styleId="Hyperlink">
    <w:name w:val="Hyperlink"/>
    <w:basedOn w:val="DefaultParagraphFont"/>
    <w:uiPriority w:val="99"/>
    <w:unhideWhenUsed/>
    <w:rsid w:val="00933FDF"/>
    <w:rPr>
      <w:color w:val="467886" w:themeColor="hyperlink"/>
      <w:u w:val="single"/>
    </w:rPr>
  </w:style>
  <w:style w:type="paragraph" w:styleId="ListParagraph">
    <w:name w:val="List Paragraph"/>
    <w:basedOn w:val="Normal"/>
    <w:uiPriority w:val="2"/>
    <w:qFormat/>
    <w:rsid w:val="00933FDF"/>
    <w:pPr>
      <w:numPr>
        <w:numId w:val="16"/>
      </w:numPr>
      <w:spacing w:after="120" w:line="240" w:lineRule="auto"/>
      <w:contextualSpacing/>
    </w:pPr>
  </w:style>
  <w:style w:type="paragraph" w:customStyle="1" w:styleId="ListTableCell">
    <w:name w:val="List Table Cell"/>
    <w:basedOn w:val="Normal"/>
    <w:uiPriority w:val="2"/>
    <w:qFormat/>
    <w:rsid w:val="00933FDF"/>
    <w:pPr>
      <w:numPr>
        <w:numId w:val="14"/>
      </w:numPr>
      <w:tabs>
        <w:tab w:val="clear" w:pos="200"/>
        <w:tab w:val="num" w:pos="317"/>
      </w:tabs>
      <w:spacing w:before="40" w:after="40" w:line="240" w:lineRule="auto"/>
      <w:contextualSpacing/>
    </w:pPr>
  </w:style>
  <w:style w:type="paragraph" w:customStyle="1" w:styleId="Note">
    <w:name w:val="Note"/>
    <w:basedOn w:val="Normal"/>
    <w:link w:val="NoteChar"/>
    <w:uiPriority w:val="3"/>
    <w:qFormat/>
    <w:rsid w:val="00933FDF"/>
    <w:pPr>
      <w:spacing w:line="240" w:lineRule="auto"/>
      <w:ind w:left="567" w:hanging="567"/>
      <w:contextualSpacing/>
    </w:pPr>
    <w:rPr>
      <w:sz w:val="18"/>
      <w:szCs w:val="18"/>
    </w:rPr>
  </w:style>
  <w:style w:type="character" w:customStyle="1" w:styleId="NoteChar">
    <w:name w:val="Note Char"/>
    <w:basedOn w:val="DefaultParagraphFont"/>
    <w:link w:val="Note"/>
    <w:uiPriority w:val="3"/>
    <w:rsid w:val="00933FDF"/>
    <w:rPr>
      <w:rFonts w:ascii="Tahoma" w:hAnsi="Tahoma" w:cs="Tahoma"/>
      <w:color w:val="000000"/>
      <w:sz w:val="18"/>
      <w:szCs w:val="18"/>
      <w:lang w:val="en-GB"/>
    </w:rPr>
  </w:style>
  <w:style w:type="character" w:styleId="Strong">
    <w:name w:val="Strong"/>
    <w:basedOn w:val="DefaultParagraphFont"/>
    <w:uiPriority w:val="22"/>
    <w:qFormat/>
    <w:rsid w:val="00933FDF"/>
    <w:rPr>
      <w:b/>
      <w:bCs/>
    </w:rPr>
  </w:style>
  <w:style w:type="paragraph" w:styleId="Header">
    <w:name w:val="header"/>
    <w:basedOn w:val="Normal"/>
    <w:link w:val="HeaderChar"/>
    <w:uiPriority w:val="99"/>
    <w:unhideWhenUsed/>
    <w:locked/>
    <w:rsid w:val="00933FDF"/>
    <w:pPr>
      <w:tabs>
        <w:tab w:val="right" w:pos="9356"/>
      </w:tabs>
      <w:spacing w:before="0" w:after="0" w:line="240" w:lineRule="auto"/>
      <w:ind w:left="-425" w:right="-284"/>
      <w:contextualSpacing/>
    </w:pPr>
    <w:rPr>
      <w:sz w:val="18"/>
      <w:szCs w:val="18"/>
    </w:rPr>
  </w:style>
  <w:style w:type="character" w:customStyle="1" w:styleId="HeaderChar">
    <w:name w:val="Header Char"/>
    <w:basedOn w:val="DefaultParagraphFont"/>
    <w:link w:val="Header"/>
    <w:uiPriority w:val="99"/>
    <w:rsid w:val="00933FDF"/>
    <w:rPr>
      <w:rFonts w:ascii="Tahoma" w:hAnsi="Tahoma" w:cs="Tahoma"/>
      <w:color w:val="000000"/>
      <w:sz w:val="18"/>
      <w:szCs w:val="18"/>
      <w:lang w:val="en-GB"/>
    </w:rPr>
  </w:style>
  <w:style w:type="paragraph" w:styleId="BodyText">
    <w:name w:val="Body Text"/>
    <w:basedOn w:val="Normal"/>
    <w:link w:val="BodyTextChar"/>
    <w:uiPriority w:val="99"/>
    <w:semiHidden/>
    <w:unhideWhenUsed/>
    <w:locked/>
    <w:rsid w:val="00AF0A65"/>
    <w:pPr>
      <w:spacing w:after="120"/>
    </w:pPr>
  </w:style>
  <w:style w:type="character" w:customStyle="1" w:styleId="BodyTextChar">
    <w:name w:val="Body Text Char"/>
    <w:basedOn w:val="DefaultParagraphFont"/>
    <w:link w:val="BodyText"/>
    <w:uiPriority w:val="99"/>
    <w:semiHidden/>
    <w:rsid w:val="00AF0A65"/>
    <w:rPr>
      <w:rFonts w:ascii="Tahoma" w:hAnsi="Tahoma" w:cs="Tahoma"/>
      <w:color w:val="000000"/>
      <w:sz w:val="20"/>
      <w:lang w:val="en-US"/>
    </w:rPr>
  </w:style>
  <w:style w:type="paragraph" w:styleId="Footer">
    <w:name w:val="footer"/>
    <w:basedOn w:val="Normal"/>
    <w:link w:val="FooterChar"/>
    <w:uiPriority w:val="99"/>
    <w:unhideWhenUsed/>
    <w:locked/>
    <w:rsid w:val="00933FDF"/>
    <w:pPr>
      <w:tabs>
        <w:tab w:val="center" w:pos="4536"/>
        <w:tab w:val="right" w:pos="9356"/>
      </w:tabs>
      <w:spacing w:before="0" w:after="0" w:line="240" w:lineRule="auto"/>
      <w:ind w:left="-284" w:right="-284"/>
      <w:contextualSpacing/>
    </w:pPr>
    <w:rPr>
      <w:sz w:val="18"/>
      <w:szCs w:val="18"/>
    </w:rPr>
  </w:style>
  <w:style w:type="character" w:customStyle="1" w:styleId="FooterChar">
    <w:name w:val="Footer Char"/>
    <w:basedOn w:val="DefaultParagraphFont"/>
    <w:link w:val="Footer"/>
    <w:uiPriority w:val="99"/>
    <w:rsid w:val="00933FDF"/>
    <w:rPr>
      <w:rFonts w:ascii="Tahoma" w:hAnsi="Tahoma" w:cs="Tahoma"/>
      <w:color w:val="000000"/>
      <w:sz w:val="18"/>
      <w:szCs w:val="18"/>
      <w:lang w:val="en-GB"/>
    </w:rPr>
  </w:style>
  <w:style w:type="paragraph" w:styleId="Salutation">
    <w:name w:val="Salutation"/>
    <w:basedOn w:val="Normal"/>
    <w:next w:val="Normal"/>
    <w:link w:val="SalutationChar"/>
    <w:uiPriority w:val="99"/>
    <w:semiHidden/>
    <w:unhideWhenUsed/>
    <w:locked/>
    <w:rsid w:val="00626045"/>
  </w:style>
  <w:style w:type="character" w:customStyle="1" w:styleId="SalutationChar">
    <w:name w:val="Salutation Char"/>
    <w:basedOn w:val="DefaultParagraphFont"/>
    <w:link w:val="Salutation"/>
    <w:uiPriority w:val="99"/>
    <w:semiHidden/>
    <w:rsid w:val="00626045"/>
    <w:rPr>
      <w:rFonts w:ascii="Tahoma" w:hAnsi="Tahoma" w:cs="Tahoma"/>
      <w:color w:val="000000"/>
      <w:sz w:val="20"/>
      <w:lang w:val="en-US"/>
    </w:rPr>
  </w:style>
  <w:style w:type="paragraph" w:styleId="EnvelopeAddress">
    <w:name w:val="envelope address"/>
    <w:basedOn w:val="Normal"/>
    <w:uiPriority w:val="99"/>
    <w:semiHidden/>
    <w:unhideWhenUsed/>
    <w:locked/>
    <w:rsid w:val="00626045"/>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paragraph" w:styleId="Closing">
    <w:name w:val="Closing"/>
    <w:basedOn w:val="Normal"/>
    <w:link w:val="ClosingChar"/>
    <w:uiPriority w:val="99"/>
    <w:semiHidden/>
    <w:unhideWhenUsed/>
    <w:locked/>
    <w:rsid w:val="00626045"/>
    <w:pPr>
      <w:spacing w:after="0" w:line="240" w:lineRule="auto"/>
      <w:ind w:left="4252"/>
    </w:pPr>
  </w:style>
  <w:style w:type="character" w:customStyle="1" w:styleId="ClosingChar">
    <w:name w:val="Closing Char"/>
    <w:basedOn w:val="DefaultParagraphFont"/>
    <w:link w:val="Closing"/>
    <w:uiPriority w:val="99"/>
    <w:semiHidden/>
    <w:rsid w:val="00626045"/>
    <w:rPr>
      <w:rFonts w:ascii="Tahoma" w:hAnsi="Tahoma" w:cs="Tahoma"/>
      <w:color w:val="000000"/>
      <w:sz w:val="20"/>
      <w:lang w:val="en-US"/>
    </w:rPr>
  </w:style>
  <w:style w:type="paragraph" w:styleId="EnvelopeReturn">
    <w:name w:val="envelope return"/>
    <w:basedOn w:val="Normal"/>
    <w:uiPriority w:val="99"/>
    <w:semiHidden/>
    <w:unhideWhenUsed/>
    <w:locked/>
    <w:rsid w:val="00626045"/>
    <w:pPr>
      <w:spacing w:after="0" w:line="240" w:lineRule="auto"/>
    </w:pPr>
    <w:rPr>
      <w:rFonts w:asciiTheme="majorHAnsi" w:eastAsiaTheme="majorEastAsia" w:hAnsiTheme="majorHAnsi" w:cstheme="majorBidi"/>
      <w:szCs w:val="20"/>
    </w:rPr>
  </w:style>
  <w:style w:type="paragraph" w:styleId="BalloonText">
    <w:name w:val="Balloon Text"/>
    <w:basedOn w:val="Normal"/>
    <w:link w:val="BalloonTextChar"/>
    <w:uiPriority w:val="99"/>
    <w:semiHidden/>
    <w:unhideWhenUsed/>
    <w:locked/>
    <w:rsid w:val="006260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045"/>
    <w:rPr>
      <w:rFonts w:ascii="Segoe UI" w:hAnsi="Segoe UI" w:cs="Segoe UI"/>
      <w:color w:val="000000"/>
      <w:sz w:val="18"/>
      <w:szCs w:val="18"/>
      <w:lang w:val="en-US"/>
    </w:rPr>
  </w:style>
  <w:style w:type="paragraph" w:styleId="MessageHeader">
    <w:name w:val="Message Header"/>
    <w:basedOn w:val="Normal"/>
    <w:link w:val="MessageHeaderChar"/>
    <w:uiPriority w:val="99"/>
    <w:semiHidden/>
    <w:unhideWhenUsed/>
    <w:locked/>
    <w:rsid w:val="0062604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626045"/>
    <w:rPr>
      <w:rFonts w:asciiTheme="majorHAnsi" w:eastAsiaTheme="majorEastAsia" w:hAnsiTheme="majorHAnsi" w:cstheme="majorBidi"/>
      <w:color w:val="000000"/>
      <w:shd w:val="pct20" w:color="auto" w:fill="auto"/>
      <w:lang w:val="en-US"/>
    </w:rPr>
  </w:style>
  <w:style w:type="paragraph" w:styleId="Bibliography">
    <w:name w:val="Bibliography"/>
    <w:basedOn w:val="Normal"/>
    <w:next w:val="Normal"/>
    <w:uiPriority w:val="37"/>
    <w:semiHidden/>
    <w:unhideWhenUsed/>
    <w:locked/>
    <w:rsid w:val="00626045"/>
  </w:style>
  <w:style w:type="paragraph" w:styleId="Caption">
    <w:name w:val="caption"/>
    <w:basedOn w:val="NoSpacing"/>
    <w:next w:val="Normal"/>
    <w:uiPriority w:val="35"/>
    <w:unhideWhenUsed/>
    <w:qFormat/>
    <w:rsid w:val="00933FDF"/>
    <w:pPr>
      <w:tabs>
        <w:tab w:val="left" w:pos="851"/>
      </w:tabs>
      <w:spacing w:after="120"/>
      <w:ind w:left="851" w:hanging="851"/>
    </w:pPr>
    <w:rPr>
      <w:i/>
      <w:iCs/>
      <w:color w:val="auto"/>
      <w:sz w:val="18"/>
      <w:szCs w:val="18"/>
    </w:rPr>
  </w:style>
  <w:style w:type="paragraph" w:styleId="BlockText">
    <w:name w:val="Block Text"/>
    <w:basedOn w:val="Normal"/>
    <w:uiPriority w:val="99"/>
    <w:semiHidden/>
    <w:unhideWhenUsed/>
    <w:locked/>
    <w:rsid w:val="0062604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TableofAuthorities">
    <w:name w:val="table of authorities"/>
    <w:basedOn w:val="Normal"/>
    <w:next w:val="Normal"/>
    <w:uiPriority w:val="99"/>
    <w:semiHidden/>
    <w:unhideWhenUsed/>
    <w:locked/>
    <w:rsid w:val="00626045"/>
    <w:pPr>
      <w:spacing w:after="0"/>
      <w:ind w:left="200" w:hanging="200"/>
    </w:pPr>
  </w:style>
  <w:style w:type="paragraph" w:styleId="Quote">
    <w:name w:val="Quote"/>
    <w:basedOn w:val="Normal"/>
    <w:next w:val="Normal"/>
    <w:link w:val="QuoteChar"/>
    <w:uiPriority w:val="29"/>
    <w:qFormat/>
    <w:locked/>
    <w:rsid w:val="0062604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26045"/>
    <w:rPr>
      <w:rFonts w:ascii="Tahoma" w:hAnsi="Tahoma" w:cs="Tahoma"/>
      <w:i/>
      <w:iCs/>
      <w:color w:val="404040" w:themeColor="text1" w:themeTint="BF"/>
      <w:sz w:val="20"/>
      <w:lang w:val="en-US"/>
    </w:rPr>
  </w:style>
  <w:style w:type="paragraph" w:styleId="Date">
    <w:name w:val="Date"/>
    <w:basedOn w:val="Normal"/>
    <w:next w:val="Normal"/>
    <w:link w:val="DateChar"/>
    <w:uiPriority w:val="99"/>
    <w:semiHidden/>
    <w:unhideWhenUsed/>
    <w:locked/>
    <w:rsid w:val="00626045"/>
  </w:style>
  <w:style w:type="character" w:customStyle="1" w:styleId="DateChar">
    <w:name w:val="Date Char"/>
    <w:basedOn w:val="DefaultParagraphFont"/>
    <w:link w:val="Date"/>
    <w:uiPriority w:val="99"/>
    <w:semiHidden/>
    <w:rsid w:val="00626045"/>
    <w:rPr>
      <w:rFonts w:ascii="Tahoma" w:hAnsi="Tahoma" w:cs="Tahoma"/>
      <w:color w:val="000000"/>
      <w:sz w:val="20"/>
      <w:lang w:val="en-US"/>
    </w:rPr>
  </w:style>
  <w:style w:type="paragraph" w:styleId="DocumentMap">
    <w:name w:val="Document Map"/>
    <w:basedOn w:val="Normal"/>
    <w:link w:val="DocumentMapChar"/>
    <w:uiPriority w:val="99"/>
    <w:semiHidden/>
    <w:unhideWhenUsed/>
    <w:locked/>
    <w:rsid w:val="0062604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26045"/>
    <w:rPr>
      <w:rFonts w:ascii="Segoe UI" w:hAnsi="Segoe UI" w:cs="Segoe UI"/>
      <w:color w:val="000000"/>
      <w:sz w:val="16"/>
      <w:szCs w:val="16"/>
      <w:lang w:val="en-US"/>
    </w:rPr>
  </w:style>
  <w:style w:type="paragraph" w:styleId="IntenseQuote">
    <w:name w:val="Intense Quote"/>
    <w:basedOn w:val="Normal"/>
    <w:next w:val="Normal"/>
    <w:link w:val="IntenseQuoteChar"/>
    <w:uiPriority w:val="30"/>
    <w:qFormat/>
    <w:locked/>
    <w:rsid w:val="006260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26045"/>
    <w:rPr>
      <w:rFonts w:ascii="Tahoma" w:hAnsi="Tahoma" w:cs="Tahoma"/>
      <w:i/>
      <w:iCs/>
      <w:color w:val="156082" w:themeColor="accent1"/>
      <w:sz w:val="20"/>
      <w:lang w:val="en-US"/>
    </w:rPr>
  </w:style>
  <w:style w:type="character" w:styleId="EndnoteReference">
    <w:name w:val="endnote reference"/>
    <w:basedOn w:val="DefaultParagraphFont"/>
    <w:uiPriority w:val="99"/>
    <w:semiHidden/>
    <w:unhideWhenUsed/>
    <w:locked/>
    <w:rsid w:val="00626045"/>
    <w:rPr>
      <w:vertAlign w:val="superscript"/>
    </w:rPr>
  </w:style>
  <w:style w:type="paragraph" w:styleId="EndnoteText">
    <w:name w:val="endnote text"/>
    <w:basedOn w:val="Normal"/>
    <w:link w:val="EndnoteTextChar"/>
    <w:uiPriority w:val="99"/>
    <w:semiHidden/>
    <w:unhideWhenUsed/>
    <w:locked/>
    <w:rsid w:val="00626045"/>
    <w:pPr>
      <w:spacing w:after="0" w:line="240" w:lineRule="auto"/>
    </w:pPr>
    <w:rPr>
      <w:szCs w:val="20"/>
    </w:rPr>
  </w:style>
  <w:style w:type="character" w:customStyle="1" w:styleId="EndnoteTextChar">
    <w:name w:val="Endnote Text Char"/>
    <w:basedOn w:val="DefaultParagraphFont"/>
    <w:link w:val="EndnoteText"/>
    <w:uiPriority w:val="99"/>
    <w:semiHidden/>
    <w:rsid w:val="00626045"/>
    <w:rPr>
      <w:rFonts w:ascii="Tahoma" w:hAnsi="Tahoma" w:cs="Tahoma"/>
      <w:color w:val="000000"/>
      <w:sz w:val="20"/>
      <w:szCs w:val="20"/>
      <w:lang w:val="en-US"/>
    </w:rPr>
  </w:style>
  <w:style w:type="paragraph" w:styleId="E-mailSignature">
    <w:name w:val="E-mail Signature"/>
    <w:basedOn w:val="Normal"/>
    <w:link w:val="E-mailSignatureChar"/>
    <w:uiPriority w:val="99"/>
    <w:semiHidden/>
    <w:unhideWhenUsed/>
    <w:locked/>
    <w:rsid w:val="00626045"/>
    <w:pPr>
      <w:spacing w:after="0" w:line="240" w:lineRule="auto"/>
    </w:pPr>
  </w:style>
  <w:style w:type="character" w:customStyle="1" w:styleId="E-mailSignatureChar">
    <w:name w:val="E-mail Signature Char"/>
    <w:basedOn w:val="DefaultParagraphFont"/>
    <w:link w:val="E-mailSignature"/>
    <w:uiPriority w:val="99"/>
    <w:semiHidden/>
    <w:rsid w:val="00626045"/>
    <w:rPr>
      <w:rFonts w:ascii="Tahoma" w:hAnsi="Tahoma" w:cs="Tahoma"/>
      <w:color w:val="000000"/>
      <w:sz w:val="20"/>
      <w:lang w:val="en-US"/>
    </w:rPr>
  </w:style>
  <w:style w:type="paragraph" w:styleId="NoSpacing">
    <w:name w:val="No Spacing"/>
    <w:uiPriority w:val="1"/>
    <w:qFormat/>
    <w:rsid w:val="00933FDF"/>
    <w:pPr>
      <w:spacing w:after="0" w:line="240" w:lineRule="auto"/>
    </w:pPr>
    <w:rPr>
      <w:rFonts w:ascii="Tahoma" w:hAnsi="Tahoma" w:cs="Tahoma"/>
      <w:color w:val="000000"/>
      <w:sz w:val="20"/>
      <w:lang w:val="en-US"/>
    </w:rPr>
  </w:style>
  <w:style w:type="character" w:styleId="FollowedHyperlink">
    <w:name w:val="FollowedHyperlink"/>
    <w:basedOn w:val="DefaultParagraphFont"/>
    <w:uiPriority w:val="99"/>
    <w:semiHidden/>
    <w:unhideWhenUsed/>
    <w:locked/>
    <w:rsid w:val="00626045"/>
    <w:rPr>
      <w:color w:val="96607D" w:themeColor="followedHyperlink"/>
      <w:u w:val="single"/>
    </w:rPr>
  </w:style>
  <w:style w:type="paragraph" w:styleId="Signature">
    <w:name w:val="Signature"/>
    <w:basedOn w:val="Normal"/>
    <w:link w:val="SignatureChar"/>
    <w:uiPriority w:val="99"/>
    <w:semiHidden/>
    <w:unhideWhenUsed/>
    <w:locked/>
    <w:rsid w:val="00626045"/>
    <w:pPr>
      <w:spacing w:after="0" w:line="240" w:lineRule="auto"/>
      <w:ind w:left="4252"/>
    </w:pPr>
  </w:style>
  <w:style w:type="character" w:customStyle="1" w:styleId="SignatureChar">
    <w:name w:val="Signature Char"/>
    <w:basedOn w:val="DefaultParagraphFont"/>
    <w:link w:val="Signature"/>
    <w:uiPriority w:val="99"/>
    <w:semiHidden/>
    <w:rsid w:val="00626045"/>
    <w:rPr>
      <w:rFonts w:ascii="Tahoma" w:hAnsi="Tahoma" w:cs="Tahoma"/>
      <w:color w:val="000000"/>
      <w:sz w:val="20"/>
      <w:lang w:val="en-US"/>
    </w:rPr>
  </w:style>
  <w:style w:type="character" w:styleId="Hashtag">
    <w:name w:val="Hashtag"/>
    <w:basedOn w:val="DefaultParagraphFont"/>
    <w:uiPriority w:val="99"/>
    <w:semiHidden/>
    <w:unhideWhenUsed/>
    <w:locked/>
    <w:rsid w:val="00626045"/>
    <w:rPr>
      <w:color w:val="2B579A"/>
      <w:shd w:val="clear" w:color="auto" w:fill="E1DFDD"/>
    </w:rPr>
  </w:style>
  <w:style w:type="paragraph" w:styleId="HTMLPreformatted">
    <w:name w:val="HTML Preformatted"/>
    <w:basedOn w:val="Normal"/>
    <w:link w:val="HTMLPreformattedChar"/>
    <w:uiPriority w:val="99"/>
    <w:semiHidden/>
    <w:unhideWhenUsed/>
    <w:locked/>
    <w:rsid w:val="00626045"/>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626045"/>
    <w:rPr>
      <w:rFonts w:ascii="Consolas" w:hAnsi="Consolas" w:cs="Tahoma"/>
      <w:color w:val="000000"/>
      <w:sz w:val="20"/>
      <w:szCs w:val="20"/>
      <w:lang w:val="en-US"/>
    </w:rPr>
  </w:style>
  <w:style w:type="character" w:styleId="HTMLCode">
    <w:name w:val="HTML Code"/>
    <w:basedOn w:val="DefaultParagraphFont"/>
    <w:uiPriority w:val="99"/>
    <w:semiHidden/>
    <w:unhideWhenUsed/>
    <w:locked/>
    <w:rsid w:val="00626045"/>
    <w:rPr>
      <w:rFonts w:ascii="Consolas" w:hAnsi="Consolas"/>
      <w:sz w:val="20"/>
      <w:szCs w:val="20"/>
    </w:rPr>
  </w:style>
  <w:style w:type="character" w:styleId="HTMLDefinition">
    <w:name w:val="HTML Definition"/>
    <w:basedOn w:val="DefaultParagraphFont"/>
    <w:uiPriority w:val="99"/>
    <w:semiHidden/>
    <w:unhideWhenUsed/>
    <w:locked/>
    <w:rsid w:val="00626045"/>
    <w:rPr>
      <w:i/>
      <w:iCs/>
    </w:rPr>
  </w:style>
  <w:style w:type="character" w:styleId="HTMLVariable">
    <w:name w:val="HTML Variable"/>
    <w:basedOn w:val="DefaultParagraphFont"/>
    <w:uiPriority w:val="99"/>
    <w:semiHidden/>
    <w:unhideWhenUsed/>
    <w:locked/>
    <w:rsid w:val="00626045"/>
    <w:rPr>
      <w:i/>
      <w:iCs/>
    </w:rPr>
  </w:style>
  <w:style w:type="character" w:styleId="HTMLAcronym">
    <w:name w:val="HTML Acronym"/>
    <w:basedOn w:val="DefaultParagraphFont"/>
    <w:uiPriority w:val="99"/>
    <w:semiHidden/>
    <w:unhideWhenUsed/>
    <w:locked/>
    <w:rsid w:val="00626045"/>
  </w:style>
  <w:style w:type="paragraph" w:styleId="HTMLAddress">
    <w:name w:val="HTML Address"/>
    <w:basedOn w:val="Normal"/>
    <w:link w:val="HTMLAddressChar"/>
    <w:uiPriority w:val="99"/>
    <w:semiHidden/>
    <w:unhideWhenUsed/>
    <w:locked/>
    <w:rsid w:val="00626045"/>
    <w:pPr>
      <w:spacing w:after="0" w:line="240" w:lineRule="auto"/>
    </w:pPr>
    <w:rPr>
      <w:i/>
      <w:iCs/>
    </w:rPr>
  </w:style>
  <w:style w:type="character" w:customStyle="1" w:styleId="HTMLAddressChar">
    <w:name w:val="HTML Address Char"/>
    <w:basedOn w:val="DefaultParagraphFont"/>
    <w:link w:val="HTMLAddress"/>
    <w:uiPriority w:val="99"/>
    <w:semiHidden/>
    <w:rsid w:val="00626045"/>
    <w:rPr>
      <w:rFonts w:ascii="Tahoma" w:hAnsi="Tahoma" w:cs="Tahoma"/>
      <w:i/>
      <w:iCs/>
      <w:color w:val="000000"/>
      <w:sz w:val="20"/>
      <w:lang w:val="en-US"/>
    </w:rPr>
  </w:style>
  <w:style w:type="character" w:styleId="HTMLCite">
    <w:name w:val="HTML Cite"/>
    <w:basedOn w:val="DefaultParagraphFont"/>
    <w:uiPriority w:val="99"/>
    <w:semiHidden/>
    <w:unhideWhenUsed/>
    <w:locked/>
    <w:rsid w:val="00626045"/>
    <w:rPr>
      <w:i/>
      <w:iCs/>
    </w:rPr>
  </w:style>
  <w:style w:type="character" w:styleId="HTMLTypewriter">
    <w:name w:val="HTML Typewriter"/>
    <w:basedOn w:val="DefaultParagraphFont"/>
    <w:uiPriority w:val="99"/>
    <w:semiHidden/>
    <w:unhideWhenUsed/>
    <w:locked/>
    <w:rsid w:val="00626045"/>
    <w:rPr>
      <w:rFonts w:ascii="Consolas" w:hAnsi="Consolas"/>
      <w:sz w:val="20"/>
      <w:szCs w:val="20"/>
    </w:rPr>
  </w:style>
  <w:style w:type="character" w:styleId="HTMLKeyboard">
    <w:name w:val="HTML Keyboard"/>
    <w:basedOn w:val="DefaultParagraphFont"/>
    <w:uiPriority w:val="99"/>
    <w:semiHidden/>
    <w:unhideWhenUsed/>
    <w:locked/>
    <w:rsid w:val="00626045"/>
    <w:rPr>
      <w:rFonts w:ascii="Consolas" w:hAnsi="Consolas"/>
      <w:sz w:val="20"/>
      <w:szCs w:val="20"/>
    </w:rPr>
  </w:style>
  <w:style w:type="character" w:styleId="HTMLSample">
    <w:name w:val="HTML Sample"/>
    <w:basedOn w:val="DefaultParagraphFont"/>
    <w:uiPriority w:val="99"/>
    <w:semiHidden/>
    <w:unhideWhenUsed/>
    <w:locked/>
    <w:rsid w:val="00626045"/>
    <w:rPr>
      <w:rFonts w:ascii="Consolas" w:hAnsi="Consolas"/>
      <w:sz w:val="24"/>
      <w:szCs w:val="24"/>
    </w:rPr>
  </w:style>
  <w:style w:type="paragraph" w:styleId="Index2">
    <w:name w:val="index 2"/>
    <w:basedOn w:val="Normal"/>
    <w:next w:val="Normal"/>
    <w:autoRedefine/>
    <w:uiPriority w:val="99"/>
    <w:semiHidden/>
    <w:unhideWhenUsed/>
    <w:locked/>
    <w:rsid w:val="00626045"/>
    <w:pPr>
      <w:spacing w:after="0" w:line="240" w:lineRule="auto"/>
      <w:ind w:left="400" w:hanging="200"/>
    </w:pPr>
  </w:style>
  <w:style w:type="paragraph" w:styleId="Index3">
    <w:name w:val="index 3"/>
    <w:basedOn w:val="Normal"/>
    <w:next w:val="Normal"/>
    <w:autoRedefine/>
    <w:uiPriority w:val="99"/>
    <w:semiHidden/>
    <w:unhideWhenUsed/>
    <w:locked/>
    <w:rsid w:val="00626045"/>
    <w:pPr>
      <w:spacing w:after="0" w:line="240" w:lineRule="auto"/>
      <w:ind w:left="600" w:hanging="200"/>
    </w:pPr>
  </w:style>
  <w:style w:type="paragraph" w:styleId="Index4">
    <w:name w:val="index 4"/>
    <w:basedOn w:val="Normal"/>
    <w:next w:val="Normal"/>
    <w:autoRedefine/>
    <w:uiPriority w:val="99"/>
    <w:semiHidden/>
    <w:unhideWhenUsed/>
    <w:locked/>
    <w:rsid w:val="00626045"/>
    <w:pPr>
      <w:spacing w:after="0" w:line="240" w:lineRule="auto"/>
      <w:ind w:left="800" w:hanging="200"/>
    </w:pPr>
  </w:style>
  <w:style w:type="paragraph" w:styleId="Index5">
    <w:name w:val="index 5"/>
    <w:basedOn w:val="Normal"/>
    <w:next w:val="Normal"/>
    <w:autoRedefine/>
    <w:uiPriority w:val="99"/>
    <w:semiHidden/>
    <w:unhideWhenUsed/>
    <w:locked/>
    <w:rsid w:val="00626045"/>
    <w:pPr>
      <w:spacing w:after="0" w:line="240" w:lineRule="auto"/>
      <w:ind w:left="1000" w:hanging="200"/>
    </w:pPr>
  </w:style>
  <w:style w:type="paragraph" w:styleId="Index6">
    <w:name w:val="index 6"/>
    <w:basedOn w:val="Normal"/>
    <w:next w:val="Normal"/>
    <w:autoRedefine/>
    <w:uiPriority w:val="99"/>
    <w:semiHidden/>
    <w:unhideWhenUsed/>
    <w:locked/>
    <w:rsid w:val="00626045"/>
    <w:pPr>
      <w:spacing w:after="0" w:line="240" w:lineRule="auto"/>
      <w:ind w:left="1200" w:hanging="200"/>
    </w:pPr>
  </w:style>
  <w:style w:type="paragraph" w:styleId="Index7">
    <w:name w:val="index 7"/>
    <w:basedOn w:val="Normal"/>
    <w:next w:val="Normal"/>
    <w:autoRedefine/>
    <w:uiPriority w:val="99"/>
    <w:semiHidden/>
    <w:unhideWhenUsed/>
    <w:locked/>
    <w:rsid w:val="00626045"/>
    <w:pPr>
      <w:spacing w:after="0" w:line="240" w:lineRule="auto"/>
      <w:ind w:left="1400" w:hanging="200"/>
    </w:pPr>
  </w:style>
  <w:style w:type="paragraph" w:styleId="Index8">
    <w:name w:val="index 8"/>
    <w:basedOn w:val="Normal"/>
    <w:next w:val="Normal"/>
    <w:autoRedefine/>
    <w:uiPriority w:val="99"/>
    <w:semiHidden/>
    <w:unhideWhenUsed/>
    <w:locked/>
    <w:rsid w:val="00626045"/>
    <w:pPr>
      <w:spacing w:after="0" w:line="240" w:lineRule="auto"/>
      <w:ind w:left="1600" w:hanging="200"/>
    </w:pPr>
  </w:style>
  <w:style w:type="paragraph" w:styleId="Index9">
    <w:name w:val="index 9"/>
    <w:basedOn w:val="Normal"/>
    <w:next w:val="Normal"/>
    <w:autoRedefine/>
    <w:uiPriority w:val="99"/>
    <w:semiHidden/>
    <w:unhideWhenUsed/>
    <w:locked/>
    <w:rsid w:val="00626045"/>
    <w:pPr>
      <w:spacing w:after="0" w:line="240" w:lineRule="auto"/>
      <w:ind w:left="1800" w:hanging="200"/>
    </w:pPr>
  </w:style>
  <w:style w:type="paragraph" w:styleId="IndexHeading">
    <w:name w:val="index heading"/>
    <w:basedOn w:val="Normal"/>
    <w:next w:val="Index1"/>
    <w:uiPriority w:val="99"/>
    <w:semiHidden/>
    <w:unhideWhenUsed/>
    <w:locked/>
    <w:rsid w:val="00626045"/>
    <w:rPr>
      <w:rFonts w:asciiTheme="majorHAnsi" w:eastAsiaTheme="majorEastAsia" w:hAnsiTheme="majorHAnsi" w:cstheme="majorBidi"/>
      <w:b/>
      <w:bCs/>
    </w:rPr>
  </w:style>
  <w:style w:type="paragraph" w:styleId="TOC4">
    <w:name w:val="toc 4"/>
    <w:basedOn w:val="Normal"/>
    <w:next w:val="Normal"/>
    <w:autoRedefine/>
    <w:uiPriority w:val="39"/>
    <w:semiHidden/>
    <w:unhideWhenUsed/>
    <w:locked/>
    <w:rsid w:val="00626045"/>
    <w:pPr>
      <w:spacing w:after="100"/>
      <w:ind w:left="600"/>
    </w:pPr>
  </w:style>
  <w:style w:type="paragraph" w:styleId="TOC5">
    <w:name w:val="toc 5"/>
    <w:basedOn w:val="Normal"/>
    <w:next w:val="Normal"/>
    <w:autoRedefine/>
    <w:uiPriority w:val="39"/>
    <w:semiHidden/>
    <w:unhideWhenUsed/>
    <w:locked/>
    <w:rsid w:val="00626045"/>
    <w:pPr>
      <w:spacing w:after="100"/>
      <w:ind w:left="800"/>
    </w:pPr>
  </w:style>
  <w:style w:type="paragraph" w:styleId="TOC6">
    <w:name w:val="toc 6"/>
    <w:basedOn w:val="Normal"/>
    <w:next w:val="Normal"/>
    <w:autoRedefine/>
    <w:uiPriority w:val="39"/>
    <w:semiHidden/>
    <w:unhideWhenUsed/>
    <w:locked/>
    <w:rsid w:val="00626045"/>
    <w:pPr>
      <w:spacing w:after="100"/>
      <w:ind w:left="1000"/>
    </w:pPr>
  </w:style>
  <w:style w:type="paragraph" w:styleId="TOC7">
    <w:name w:val="toc 7"/>
    <w:basedOn w:val="Normal"/>
    <w:next w:val="Normal"/>
    <w:autoRedefine/>
    <w:uiPriority w:val="39"/>
    <w:semiHidden/>
    <w:unhideWhenUsed/>
    <w:locked/>
    <w:rsid w:val="00626045"/>
    <w:pPr>
      <w:spacing w:after="100"/>
      <w:ind w:left="1200"/>
    </w:pPr>
  </w:style>
  <w:style w:type="paragraph" w:styleId="TOC8">
    <w:name w:val="toc 8"/>
    <w:basedOn w:val="Normal"/>
    <w:next w:val="Normal"/>
    <w:autoRedefine/>
    <w:uiPriority w:val="39"/>
    <w:semiHidden/>
    <w:unhideWhenUsed/>
    <w:locked/>
    <w:rsid w:val="00626045"/>
    <w:pPr>
      <w:spacing w:after="100"/>
      <w:ind w:left="1400"/>
    </w:pPr>
  </w:style>
  <w:style w:type="paragraph" w:styleId="TOC9">
    <w:name w:val="toc 9"/>
    <w:basedOn w:val="Normal"/>
    <w:next w:val="Normal"/>
    <w:autoRedefine/>
    <w:uiPriority w:val="39"/>
    <w:semiHidden/>
    <w:unhideWhenUsed/>
    <w:locked/>
    <w:rsid w:val="00626045"/>
    <w:pPr>
      <w:spacing w:after="100"/>
      <w:ind w:left="1600"/>
    </w:pPr>
  </w:style>
  <w:style w:type="character" w:styleId="IntenseEmphasis">
    <w:name w:val="Intense Emphasis"/>
    <w:basedOn w:val="DefaultParagraphFont"/>
    <w:uiPriority w:val="21"/>
    <w:qFormat/>
    <w:locked/>
    <w:rsid w:val="00626045"/>
    <w:rPr>
      <w:i/>
      <w:iCs/>
      <w:color w:val="156082" w:themeColor="accent1"/>
    </w:rPr>
  </w:style>
  <w:style w:type="character" w:styleId="IntenseReference">
    <w:name w:val="Intense Reference"/>
    <w:basedOn w:val="DefaultParagraphFont"/>
    <w:uiPriority w:val="32"/>
    <w:qFormat/>
    <w:locked/>
    <w:rsid w:val="00626045"/>
    <w:rPr>
      <w:b/>
      <w:bCs/>
      <w:smallCaps/>
      <w:color w:val="156082" w:themeColor="accent1"/>
      <w:spacing w:val="5"/>
    </w:rPr>
  </w:style>
  <w:style w:type="paragraph" w:styleId="TOAHeading">
    <w:name w:val="toa heading"/>
    <w:basedOn w:val="Normal"/>
    <w:next w:val="Normal"/>
    <w:uiPriority w:val="99"/>
    <w:semiHidden/>
    <w:unhideWhenUsed/>
    <w:locked/>
    <w:rsid w:val="00626045"/>
    <w:pPr>
      <w:spacing w:before="120"/>
    </w:pPr>
    <w:rPr>
      <w:rFonts w:asciiTheme="majorHAnsi" w:eastAsiaTheme="majorEastAsia" w:hAnsiTheme="majorHAnsi" w:cstheme="majorBidi"/>
      <w:b/>
      <w:bCs/>
      <w:sz w:val="24"/>
    </w:rPr>
  </w:style>
  <w:style w:type="paragraph" w:styleId="TOCHeading">
    <w:name w:val="TOC Heading"/>
    <w:basedOn w:val="Heading1"/>
    <w:next w:val="Normal"/>
    <w:uiPriority w:val="39"/>
    <w:semiHidden/>
    <w:unhideWhenUsed/>
    <w:qFormat/>
    <w:locked/>
    <w:rsid w:val="00626045"/>
    <w:pPr>
      <w:numPr>
        <w:numId w:val="0"/>
      </w:numPr>
      <w:spacing w:after="0"/>
      <w:outlineLvl w:val="9"/>
    </w:pPr>
    <w:rPr>
      <w:rFonts w:asciiTheme="majorHAnsi" w:hAnsiTheme="majorHAnsi" w:cstheme="majorBidi"/>
      <w:b w:val="0"/>
      <w:color w:val="0F4761" w:themeColor="accent1" w:themeShade="BF"/>
      <w:sz w:val="32"/>
      <w:szCs w:val="32"/>
    </w:rPr>
  </w:style>
  <w:style w:type="paragraph" w:styleId="List">
    <w:name w:val="List"/>
    <w:basedOn w:val="Normal"/>
    <w:uiPriority w:val="99"/>
    <w:semiHidden/>
    <w:unhideWhenUsed/>
    <w:locked/>
    <w:rsid w:val="00626045"/>
    <w:pPr>
      <w:ind w:left="283" w:hanging="283"/>
      <w:contextualSpacing/>
    </w:pPr>
  </w:style>
  <w:style w:type="paragraph" w:styleId="List2">
    <w:name w:val="List 2"/>
    <w:basedOn w:val="Normal"/>
    <w:uiPriority w:val="99"/>
    <w:semiHidden/>
    <w:unhideWhenUsed/>
    <w:locked/>
    <w:rsid w:val="00626045"/>
    <w:pPr>
      <w:ind w:left="566" w:hanging="283"/>
      <w:contextualSpacing/>
    </w:pPr>
  </w:style>
  <w:style w:type="paragraph" w:styleId="List3">
    <w:name w:val="List 3"/>
    <w:basedOn w:val="Normal"/>
    <w:uiPriority w:val="99"/>
    <w:semiHidden/>
    <w:unhideWhenUsed/>
    <w:locked/>
    <w:rsid w:val="00626045"/>
    <w:pPr>
      <w:ind w:left="849" w:hanging="283"/>
      <w:contextualSpacing/>
    </w:pPr>
  </w:style>
  <w:style w:type="paragraph" w:styleId="List4">
    <w:name w:val="List 4"/>
    <w:basedOn w:val="Normal"/>
    <w:uiPriority w:val="99"/>
    <w:semiHidden/>
    <w:unhideWhenUsed/>
    <w:locked/>
    <w:rsid w:val="00626045"/>
    <w:pPr>
      <w:ind w:left="1132" w:hanging="283"/>
      <w:contextualSpacing/>
    </w:pPr>
  </w:style>
  <w:style w:type="paragraph" w:styleId="List5">
    <w:name w:val="List 5"/>
    <w:basedOn w:val="Normal"/>
    <w:uiPriority w:val="99"/>
    <w:semiHidden/>
    <w:unhideWhenUsed/>
    <w:locked/>
    <w:rsid w:val="00626045"/>
    <w:pPr>
      <w:ind w:left="1415" w:hanging="283"/>
      <w:contextualSpacing/>
    </w:pPr>
  </w:style>
  <w:style w:type="paragraph" w:styleId="TableofFigures">
    <w:name w:val="table of figures"/>
    <w:basedOn w:val="Normal"/>
    <w:next w:val="Normal"/>
    <w:uiPriority w:val="99"/>
    <w:semiHidden/>
    <w:unhideWhenUsed/>
    <w:locked/>
    <w:rsid w:val="00626045"/>
    <w:pPr>
      <w:spacing w:after="0"/>
    </w:pPr>
  </w:style>
  <w:style w:type="paragraph" w:styleId="ListBullet">
    <w:name w:val="List Bullet"/>
    <w:basedOn w:val="Normal"/>
    <w:uiPriority w:val="99"/>
    <w:semiHidden/>
    <w:unhideWhenUsed/>
    <w:locked/>
    <w:rsid w:val="00626045"/>
    <w:pPr>
      <w:numPr>
        <w:numId w:val="1"/>
      </w:numPr>
      <w:contextualSpacing/>
    </w:pPr>
  </w:style>
  <w:style w:type="paragraph" w:styleId="ListBullet2">
    <w:name w:val="List Bullet 2"/>
    <w:basedOn w:val="Normal"/>
    <w:uiPriority w:val="99"/>
    <w:semiHidden/>
    <w:unhideWhenUsed/>
    <w:locked/>
    <w:rsid w:val="00626045"/>
    <w:pPr>
      <w:numPr>
        <w:numId w:val="2"/>
      </w:numPr>
      <w:contextualSpacing/>
    </w:pPr>
  </w:style>
  <w:style w:type="paragraph" w:styleId="ListBullet3">
    <w:name w:val="List Bullet 3"/>
    <w:basedOn w:val="Normal"/>
    <w:uiPriority w:val="99"/>
    <w:semiHidden/>
    <w:unhideWhenUsed/>
    <w:locked/>
    <w:rsid w:val="00626045"/>
    <w:pPr>
      <w:numPr>
        <w:numId w:val="3"/>
      </w:numPr>
      <w:contextualSpacing/>
    </w:pPr>
  </w:style>
  <w:style w:type="paragraph" w:styleId="ListBullet4">
    <w:name w:val="List Bullet 4"/>
    <w:basedOn w:val="Normal"/>
    <w:uiPriority w:val="99"/>
    <w:semiHidden/>
    <w:unhideWhenUsed/>
    <w:locked/>
    <w:rsid w:val="00626045"/>
    <w:pPr>
      <w:numPr>
        <w:numId w:val="4"/>
      </w:numPr>
      <w:contextualSpacing/>
    </w:pPr>
  </w:style>
  <w:style w:type="paragraph" w:styleId="ListBullet5">
    <w:name w:val="List Bullet 5"/>
    <w:basedOn w:val="Normal"/>
    <w:uiPriority w:val="99"/>
    <w:semiHidden/>
    <w:unhideWhenUsed/>
    <w:locked/>
    <w:rsid w:val="00626045"/>
    <w:pPr>
      <w:numPr>
        <w:numId w:val="5"/>
      </w:numPr>
      <w:contextualSpacing/>
    </w:pPr>
  </w:style>
  <w:style w:type="paragraph" w:styleId="ListNumber">
    <w:name w:val="List Number"/>
    <w:basedOn w:val="Normal"/>
    <w:uiPriority w:val="99"/>
    <w:semiHidden/>
    <w:unhideWhenUsed/>
    <w:rsid w:val="00933FDF"/>
    <w:pPr>
      <w:numPr>
        <w:numId w:val="15"/>
      </w:numPr>
      <w:contextualSpacing/>
    </w:pPr>
  </w:style>
  <w:style w:type="paragraph" w:styleId="ListNumber2">
    <w:name w:val="List Number 2"/>
    <w:basedOn w:val="Normal"/>
    <w:uiPriority w:val="99"/>
    <w:semiHidden/>
    <w:unhideWhenUsed/>
    <w:locked/>
    <w:rsid w:val="00626045"/>
    <w:pPr>
      <w:numPr>
        <w:numId w:val="6"/>
      </w:numPr>
      <w:contextualSpacing/>
    </w:pPr>
  </w:style>
  <w:style w:type="paragraph" w:styleId="ListNumber3">
    <w:name w:val="List Number 3"/>
    <w:basedOn w:val="Normal"/>
    <w:uiPriority w:val="99"/>
    <w:semiHidden/>
    <w:unhideWhenUsed/>
    <w:locked/>
    <w:rsid w:val="00626045"/>
    <w:pPr>
      <w:numPr>
        <w:numId w:val="7"/>
      </w:numPr>
      <w:contextualSpacing/>
    </w:pPr>
  </w:style>
  <w:style w:type="paragraph" w:styleId="ListNumber4">
    <w:name w:val="List Number 4"/>
    <w:basedOn w:val="Normal"/>
    <w:uiPriority w:val="99"/>
    <w:semiHidden/>
    <w:unhideWhenUsed/>
    <w:locked/>
    <w:rsid w:val="00626045"/>
    <w:pPr>
      <w:numPr>
        <w:numId w:val="8"/>
      </w:numPr>
      <w:contextualSpacing/>
    </w:pPr>
  </w:style>
  <w:style w:type="paragraph" w:styleId="ListNumber5">
    <w:name w:val="List Number 5"/>
    <w:basedOn w:val="Normal"/>
    <w:uiPriority w:val="99"/>
    <w:semiHidden/>
    <w:unhideWhenUsed/>
    <w:locked/>
    <w:rsid w:val="00626045"/>
    <w:pPr>
      <w:numPr>
        <w:numId w:val="9"/>
      </w:numPr>
      <w:contextualSpacing/>
    </w:pPr>
  </w:style>
  <w:style w:type="paragraph" w:styleId="ListContinue">
    <w:name w:val="List Continue"/>
    <w:basedOn w:val="Normal"/>
    <w:uiPriority w:val="99"/>
    <w:semiHidden/>
    <w:unhideWhenUsed/>
    <w:locked/>
    <w:rsid w:val="00626045"/>
    <w:pPr>
      <w:spacing w:after="120"/>
      <w:ind w:left="283"/>
      <w:contextualSpacing/>
    </w:pPr>
  </w:style>
  <w:style w:type="paragraph" w:styleId="ListContinue2">
    <w:name w:val="List Continue 2"/>
    <w:basedOn w:val="Normal"/>
    <w:uiPriority w:val="99"/>
    <w:semiHidden/>
    <w:unhideWhenUsed/>
    <w:locked/>
    <w:rsid w:val="00626045"/>
    <w:pPr>
      <w:spacing w:after="120"/>
      <w:ind w:left="566"/>
      <w:contextualSpacing/>
    </w:pPr>
  </w:style>
  <w:style w:type="paragraph" w:styleId="ListContinue3">
    <w:name w:val="List Continue 3"/>
    <w:basedOn w:val="Normal"/>
    <w:uiPriority w:val="99"/>
    <w:semiHidden/>
    <w:unhideWhenUsed/>
    <w:locked/>
    <w:rsid w:val="00626045"/>
    <w:pPr>
      <w:spacing w:after="120"/>
      <w:ind w:left="849"/>
      <w:contextualSpacing/>
    </w:pPr>
  </w:style>
  <w:style w:type="paragraph" w:styleId="ListContinue4">
    <w:name w:val="List Continue 4"/>
    <w:basedOn w:val="Normal"/>
    <w:uiPriority w:val="99"/>
    <w:semiHidden/>
    <w:unhideWhenUsed/>
    <w:locked/>
    <w:rsid w:val="00626045"/>
    <w:pPr>
      <w:spacing w:after="120"/>
      <w:ind w:left="1132"/>
      <w:contextualSpacing/>
    </w:pPr>
  </w:style>
  <w:style w:type="paragraph" w:styleId="ListContinue5">
    <w:name w:val="List Continue 5"/>
    <w:basedOn w:val="Normal"/>
    <w:uiPriority w:val="99"/>
    <w:semiHidden/>
    <w:unhideWhenUsed/>
    <w:locked/>
    <w:rsid w:val="00626045"/>
    <w:pPr>
      <w:spacing w:after="120"/>
      <w:ind w:left="1415"/>
      <w:contextualSpacing/>
    </w:pPr>
  </w:style>
  <w:style w:type="paragraph" w:styleId="MacroText">
    <w:name w:val="macro"/>
    <w:link w:val="MacroTextChar"/>
    <w:uiPriority w:val="99"/>
    <w:semiHidden/>
    <w:unhideWhenUsed/>
    <w:locked/>
    <w:rsid w:val="0062604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Tahoma"/>
      <w:color w:val="000000"/>
      <w:sz w:val="20"/>
      <w:szCs w:val="20"/>
      <w:lang w:val="en-US"/>
    </w:rPr>
  </w:style>
  <w:style w:type="character" w:customStyle="1" w:styleId="MacroTextChar">
    <w:name w:val="Macro Text Char"/>
    <w:basedOn w:val="DefaultParagraphFont"/>
    <w:link w:val="MacroText"/>
    <w:uiPriority w:val="99"/>
    <w:semiHidden/>
    <w:rsid w:val="00626045"/>
    <w:rPr>
      <w:rFonts w:ascii="Consolas" w:hAnsi="Consolas" w:cs="Tahoma"/>
      <w:color w:val="000000"/>
      <w:sz w:val="20"/>
      <w:szCs w:val="20"/>
      <w:lang w:val="en-US"/>
    </w:rPr>
  </w:style>
  <w:style w:type="character" w:styleId="Emphasis">
    <w:name w:val="Emphasis"/>
    <w:basedOn w:val="DefaultParagraphFont"/>
    <w:uiPriority w:val="20"/>
    <w:qFormat/>
    <w:rsid w:val="00626045"/>
    <w:rPr>
      <w:i/>
      <w:iCs/>
    </w:rPr>
  </w:style>
  <w:style w:type="paragraph" w:styleId="NormalWeb">
    <w:name w:val="Normal (Web)"/>
    <w:basedOn w:val="Normal"/>
    <w:uiPriority w:val="99"/>
    <w:semiHidden/>
    <w:unhideWhenUsed/>
    <w:locked/>
    <w:rsid w:val="00626045"/>
    <w:rPr>
      <w:rFonts w:ascii="Times New Roman" w:hAnsi="Times New Roman" w:cs="Times New Roman"/>
      <w:sz w:val="24"/>
    </w:rPr>
  </w:style>
  <w:style w:type="paragraph" w:styleId="NoteHeading">
    <w:name w:val="Note Heading"/>
    <w:basedOn w:val="Normal"/>
    <w:next w:val="Normal"/>
    <w:link w:val="NoteHeadingChar"/>
    <w:uiPriority w:val="99"/>
    <w:semiHidden/>
    <w:unhideWhenUsed/>
    <w:locked/>
    <w:rsid w:val="00626045"/>
    <w:pPr>
      <w:spacing w:after="0" w:line="240" w:lineRule="auto"/>
    </w:pPr>
  </w:style>
  <w:style w:type="character" w:customStyle="1" w:styleId="NoteHeadingChar">
    <w:name w:val="Note Heading Char"/>
    <w:basedOn w:val="DefaultParagraphFont"/>
    <w:link w:val="NoteHeading"/>
    <w:uiPriority w:val="99"/>
    <w:semiHidden/>
    <w:rsid w:val="00626045"/>
    <w:rPr>
      <w:rFonts w:ascii="Tahoma" w:hAnsi="Tahoma" w:cs="Tahoma"/>
      <w:color w:val="000000"/>
      <w:sz w:val="20"/>
      <w:lang w:val="en-US"/>
    </w:rPr>
  </w:style>
  <w:style w:type="paragraph" w:styleId="Subtitle">
    <w:name w:val="Subtitle"/>
    <w:basedOn w:val="Normal"/>
    <w:next w:val="Normal"/>
    <w:link w:val="SubtitleChar"/>
    <w:uiPriority w:val="11"/>
    <w:qFormat/>
    <w:locked/>
    <w:rsid w:val="00626045"/>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26045"/>
    <w:rPr>
      <w:rFonts w:eastAsiaTheme="minorEastAsia"/>
      <w:color w:val="5A5A5A" w:themeColor="text1" w:themeTint="A5"/>
      <w:spacing w:val="15"/>
      <w:sz w:val="22"/>
      <w:szCs w:val="22"/>
      <w:lang w:val="en-US"/>
    </w:rPr>
  </w:style>
  <w:style w:type="paragraph" w:styleId="CommentText">
    <w:name w:val="annotation text"/>
    <w:basedOn w:val="Normal"/>
    <w:link w:val="CommentTextChar"/>
    <w:uiPriority w:val="99"/>
    <w:semiHidden/>
    <w:unhideWhenUsed/>
    <w:locked/>
    <w:rsid w:val="00626045"/>
    <w:pPr>
      <w:spacing w:line="240" w:lineRule="auto"/>
    </w:pPr>
    <w:rPr>
      <w:szCs w:val="20"/>
    </w:rPr>
  </w:style>
  <w:style w:type="character" w:customStyle="1" w:styleId="CommentTextChar">
    <w:name w:val="Comment Text Char"/>
    <w:basedOn w:val="DefaultParagraphFont"/>
    <w:link w:val="CommentText"/>
    <w:uiPriority w:val="99"/>
    <w:semiHidden/>
    <w:rsid w:val="00626045"/>
    <w:rPr>
      <w:rFonts w:ascii="Tahoma" w:hAnsi="Tahoma" w:cs="Tahoma"/>
      <w:color w:val="000000"/>
      <w:sz w:val="20"/>
      <w:szCs w:val="20"/>
      <w:lang w:val="en-US"/>
    </w:rPr>
  </w:style>
  <w:style w:type="paragraph" w:styleId="CommentSubject">
    <w:name w:val="annotation subject"/>
    <w:basedOn w:val="CommentText"/>
    <w:next w:val="CommentText"/>
    <w:link w:val="CommentSubjectChar"/>
    <w:uiPriority w:val="99"/>
    <w:semiHidden/>
    <w:unhideWhenUsed/>
    <w:locked/>
    <w:rsid w:val="00626045"/>
    <w:rPr>
      <w:b/>
      <w:bCs/>
    </w:rPr>
  </w:style>
  <w:style w:type="character" w:customStyle="1" w:styleId="CommentSubjectChar">
    <w:name w:val="Comment Subject Char"/>
    <w:basedOn w:val="CommentTextChar"/>
    <w:link w:val="CommentSubject"/>
    <w:uiPriority w:val="99"/>
    <w:semiHidden/>
    <w:rsid w:val="00626045"/>
    <w:rPr>
      <w:rFonts w:ascii="Tahoma" w:hAnsi="Tahoma" w:cs="Tahoma"/>
      <w:b/>
      <w:bCs/>
      <w:color w:val="000000"/>
      <w:sz w:val="20"/>
      <w:szCs w:val="20"/>
      <w:lang w:val="en-US"/>
    </w:rPr>
  </w:style>
  <w:style w:type="character" w:styleId="UnresolvedMention">
    <w:name w:val="Unresolved Mention"/>
    <w:basedOn w:val="DefaultParagraphFont"/>
    <w:uiPriority w:val="99"/>
    <w:semiHidden/>
    <w:unhideWhenUsed/>
    <w:locked/>
    <w:rsid w:val="00626045"/>
    <w:rPr>
      <w:color w:val="605E5C"/>
      <w:shd w:val="clear" w:color="auto" w:fill="E1DFDD"/>
    </w:rPr>
  </w:style>
  <w:style w:type="character" w:styleId="PageNumber">
    <w:name w:val="page number"/>
    <w:basedOn w:val="DefaultParagraphFont"/>
    <w:uiPriority w:val="99"/>
    <w:semiHidden/>
    <w:unhideWhenUsed/>
    <w:locked/>
    <w:rsid w:val="00626045"/>
  </w:style>
  <w:style w:type="paragraph" w:styleId="BodyText2">
    <w:name w:val="Body Text 2"/>
    <w:basedOn w:val="Normal"/>
    <w:link w:val="BodyText2Char"/>
    <w:uiPriority w:val="99"/>
    <w:semiHidden/>
    <w:unhideWhenUsed/>
    <w:locked/>
    <w:rsid w:val="00626045"/>
    <w:pPr>
      <w:spacing w:after="120" w:line="480" w:lineRule="auto"/>
    </w:pPr>
  </w:style>
  <w:style w:type="character" w:customStyle="1" w:styleId="BodyText2Char">
    <w:name w:val="Body Text 2 Char"/>
    <w:basedOn w:val="DefaultParagraphFont"/>
    <w:link w:val="BodyText2"/>
    <w:uiPriority w:val="99"/>
    <w:semiHidden/>
    <w:rsid w:val="00626045"/>
    <w:rPr>
      <w:rFonts w:ascii="Tahoma" w:hAnsi="Tahoma" w:cs="Tahoma"/>
      <w:color w:val="000000"/>
      <w:sz w:val="20"/>
      <w:lang w:val="en-US"/>
    </w:rPr>
  </w:style>
  <w:style w:type="paragraph" w:styleId="BodyText3">
    <w:name w:val="Body Text 3"/>
    <w:basedOn w:val="Normal"/>
    <w:link w:val="BodyText3Char"/>
    <w:uiPriority w:val="99"/>
    <w:semiHidden/>
    <w:unhideWhenUsed/>
    <w:locked/>
    <w:rsid w:val="00626045"/>
    <w:pPr>
      <w:spacing w:after="120"/>
    </w:pPr>
    <w:rPr>
      <w:sz w:val="16"/>
      <w:szCs w:val="16"/>
    </w:rPr>
  </w:style>
  <w:style w:type="character" w:customStyle="1" w:styleId="BodyText3Char">
    <w:name w:val="Body Text 3 Char"/>
    <w:basedOn w:val="DefaultParagraphFont"/>
    <w:link w:val="BodyText3"/>
    <w:uiPriority w:val="99"/>
    <w:semiHidden/>
    <w:rsid w:val="00626045"/>
    <w:rPr>
      <w:rFonts w:ascii="Tahoma" w:hAnsi="Tahoma" w:cs="Tahoma"/>
      <w:color w:val="000000"/>
      <w:sz w:val="16"/>
      <w:szCs w:val="16"/>
      <w:lang w:val="en-US"/>
    </w:rPr>
  </w:style>
  <w:style w:type="paragraph" w:styleId="BodyTextFirstIndent">
    <w:name w:val="Body Text First Indent"/>
    <w:basedOn w:val="BodyText"/>
    <w:link w:val="BodyTextFirstIndentChar"/>
    <w:uiPriority w:val="99"/>
    <w:semiHidden/>
    <w:unhideWhenUsed/>
    <w:locked/>
    <w:rsid w:val="00626045"/>
    <w:pPr>
      <w:spacing w:after="160"/>
      <w:ind w:firstLine="360"/>
    </w:pPr>
  </w:style>
  <w:style w:type="character" w:customStyle="1" w:styleId="BodyTextFirstIndentChar">
    <w:name w:val="Body Text First Indent Char"/>
    <w:basedOn w:val="BodyTextChar"/>
    <w:link w:val="BodyTextFirstIndent"/>
    <w:uiPriority w:val="99"/>
    <w:semiHidden/>
    <w:rsid w:val="00626045"/>
    <w:rPr>
      <w:rFonts w:ascii="Tahoma" w:hAnsi="Tahoma" w:cs="Tahoma"/>
      <w:color w:val="000000"/>
      <w:sz w:val="20"/>
      <w:lang w:val="en-US"/>
    </w:rPr>
  </w:style>
  <w:style w:type="paragraph" w:styleId="BodyTextIndent">
    <w:name w:val="Body Text Indent"/>
    <w:basedOn w:val="Normal"/>
    <w:link w:val="BodyTextIndentChar"/>
    <w:uiPriority w:val="99"/>
    <w:semiHidden/>
    <w:unhideWhenUsed/>
    <w:locked/>
    <w:rsid w:val="00626045"/>
    <w:pPr>
      <w:spacing w:after="120"/>
      <w:ind w:left="283"/>
    </w:pPr>
  </w:style>
  <w:style w:type="character" w:customStyle="1" w:styleId="BodyTextIndentChar">
    <w:name w:val="Body Text Indent Char"/>
    <w:basedOn w:val="DefaultParagraphFont"/>
    <w:link w:val="BodyTextIndent"/>
    <w:uiPriority w:val="99"/>
    <w:semiHidden/>
    <w:rsid w:val="00626045"/>
    <w:rPr>
      <w:rFonts w:ascii="Tahoma" w:hAnsi="Tahoma" w:cs="Tahoma"/>
      <w:color w:val="000000"/>
      <w:sz w:val="20"/>
      <w:lang w:val="en-US"/>
    </w:rPr>
  </w:style>
  <w:style w:type="paragraph" w:styleId="BodyTextFirstIndent2">
    <w:name w:val="Body Text First Indent 2"/>
    <w:basedOn w:val="BodyTextIndent"/>
    <w:link w:val="BodyTextFirstIndent2Char"/>
    <w:uiPriority w:val="99"/>
    <w:semiHidden/>
    <w:unhideWhenUsed/>
    <w:locked/>
    <w:rsid w:val="00626045"/>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26045"/>
    <w:rPr>
      <w:rFonts w:ascii="Tahoma" w:hAnsi="Tahoma" w:cs="Tahoma"/>
      <w:color w:val="000000"/>
      <w:sz w:val="20"/>
      <w:lang w:val="en-US"/>
    </w:rPr>
  </w:style>
  <w:style w:type="paragraph" w:styleId="BodyTextIndent2">
    <w:name w:val="Body Text Indent 2"/>
    <w:basedOn w:val="Normal"/>
    <w:link w:val="BodyTextIndent2Char"/>
    <w:uiPriority w:val="99"/>
    <w:semiHidden/>
    <w:unhideWhenUsed/>
    <w:locked/>
    <w:rsid w:val="00626045"/>
    <w:pPr>
      <w:spacing w:after="120" w:line="480" w:lineRule="auto"/>
      <w:ind w:left="283"/>
    </w:pPr>
  </w:style>
  <w:style w:type="character" w:customStyle="1" w:styleId="BodyTextIndent2Char">
    <w:name w:val="Body Text Indent 2 Char"/>
    <w:basedOn w:val="DefaultParagraphFont"/>
    <w:link w:val="BodyTextIndent2"/>
    <w:uiPriority w:val="99"/>
    <w:semiHidden/>
    <w:rsid w:val="00626045"/>
    <w:rPr>
      <w:rFonts w:ascii="Tahoma" w:hAnsi="Tahoma" w:cs="Tahoma"/>
      <w:color w:val="000000"/>
      <w:sz w:val="20"/>
      <w:lang w:val="en-US"/>
    </w:rPr>
  </w:style>
  <w:style w:type="paragraph" w:styleId="BodyTextIndent3">
    <w:name w:val="Body Text Indent 3"/>
    <w:basedOn w:val="Normal"/>
    <w:link w:val="BodyTextIndent3Char"/>
    <w:uiPriority w:val="99"/>
    <w:semiHidden/>
    <w:unhideWhenUsed/>
    <w:locked/>
    <w:rsid w:val="0062604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26045"/>
    <w:rPr>
      <w:rFonts w:ascii="Tahoma" w:hAnsi="Tahoma" w:cs="Tahoma"/>
      <w:color w:val="000000"/>
      <w:sz w:val="16"/>
      <w:szCs w:val="16"/>
      <w:lang w:val="en-US"/>
    </w:rPr>
  </w:style>
  <w:style w:type="character" w:styleId="LineNumber">
    <w:name w:val="line number"/>
    <w:basedOn w:val="DefaultParagraphFont"/>
    <w:uiPriority w:val="99"/>
    <w:semiHidden/>
    <w:unhideWhenUsed/>
    <w:locked/>
    <w:rsid w:val="00626045"/>
  </w:style>
  <w:style w:type="character" w:styleId="SmartHyperlink">
    <w:name w:val="Smart Hyperlink"/>
    <w:basedOn w:val="DefaultParagraphFont"/>
    <w:uiPriority w:val="99"/>
    <w:semiHidden/>
    <w:unhideWhenUsed/>
    <w:locked/>
    <w:rsid w:val="00626045"/>
    <w:rPr>
      <w:u w:val="dotted"/>
    </w:rPr>
  </w:style>
  <w:style w:type="character" w:styleId="SmartLink">
    <w:name w:val="Smart Link"/>
    <w:basedOn w:val="DefaultParagraphFont"/>
    <w:uiPriority w:val="99"/>
    <w:semiHidden/>
    <w:unhideWhenUsed/>
    <w:locked/>
    <w:rsid w:val="00626045"/>
    <w:rPr>
      <w:color w:val="0000FF"/>
      <w:u w:val="single"/>
      <w:shd w:val="clear" w:color="auto" w:fill="F3F2F1"/>
    </w:rPr>
  </w:style>
  <w:style w:type="paragraph" w:styleId="NormalIndent">
    <w:name w:val="Normal Indent"/>
    <w:basedOn w:val="Normal"/>
    <w:uiPriority w:val="99"/>
    <w:semiHidden/>
    <w:unhideWhenUsed/>
    <w:locked/>
    <w:rsid w:val="00626045"/>
    <w:pPr>
      <w:ind w:left="708"/>
    </w:pPr>
  </w:style>
  <w:style w:type="character" w:styleId="SubtleEmphasis">
    <w:name w:val="Subtle Emphasis"/>
    <w:basedOn w:val="DefaultParagraphFont"/>
    <w:uiPriority w:val="19"/>
    <w:qFormat/>
    <w:locked/>
    <w:rsid w:val="00626045"/>
    <w:rPr>
      <w:i/>
      <w:iCs/>
      <w:color w:val="404040" w:themeColor="text1" w:themeTint="BF"/>
    </w:rPr>
  </w:style>
  <w:style w:type="character" w:styleId="SubtleReference">
    <w:name w:val="Subtle Reference"/>
    <w:basedOn w:val="DefaultParagraphFont"/>
    <w:uiPriority w:val="31"/>
    <w:qFormat/>
    <w:locked/>
    <w:rsid w:val="00626045"/>
    <w:rPr>
      <w:smallCaps/>
      <w:color w:val="5A5A5A" w:themeColor="text1" w:themeTint="A5"/>
    </w:rPr>
  </w:style>
  <w:style w:type="character" w:styleId="PlaceholderText">
    <w:name w:val="Placeholder Text"/>
    <w:basedOn w:val="DefaultParagraphFont"/>
    <w:uiPriority w:val="99"/>
    <w:semiHidden/>
    <w:locked/>
    <w:rsid w:val="00626045"/>
    <w:rPr>
      <w:color w:val="666666"/>
    </w:rPr>
  </w:style>
  <w:style w:type="paragraph" w:styleId="PlainText">
    <w:name w:val="Plain Text"/>
    <w:basedOn w:val="Normal"/>
    <w:link w:val="PlainTextChar"/>
    <w:uiPriority w:val="99"/>
    <w:semiHidden/>
    <w:unhideWhenUsed/>
    <w:locked/>
    <w:rsid w:val="0062604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26045"/>
    <w:rPr>
      <w:rFonts w:ascii="Consolas" w:hAnsi="Consolas" w:cs="Tahoma"/>
      <w:color w:val="000000"/>
      <w:sz w:val="21"/>
      <w:szCs w:val="21"/>
      <w:lang w:val="en-US"/>
    </w:rPr>
  </w:style>
  <w:style w:type="character" w:styleId="BookTitle">
    <w:name w:val="Book Title"/>
    <w:basedOn w:val="DefaultParagraphFont"/>
    <w:uiPriority w:val="33"/>
    <w:qFormat/>
    <w:locked/>
    <w:rsid w:val="00626045"/>
    <w:rPr>
      <w:b/>
      <w:bCs/>
      <w:i/>
      <w:iCs/>
      <w:spacing w:val="5"/>
    </w:rPr>
  </w:style>
  <w:style w:type="character" w:styleId="Mention">
    <w:name w:val="Mention"/>
    <w:basedOn w:val="DefaultParagraphFont"/>
    <w:uiPriority w:val="99"/>
    <w:semiHidden/>
    <w:unhideWhenUsed/>
    <w:locked/>
    <w:rsid w:val="00626045"/>
    <w:rPr>
      <w:color w:val="2B579A"/>
      <w:shd w:val="clear" w:color="auto" w:fill="E1DFDD"/>
    </w:rPr>
  </w:style>
  <w:style w:type="character" w:styleId="CommentReference">
    <w:name w:val="annotation reference"/>
    <w:basedOn w:val="DefaultParagraphFont"/>
    <w:uiPriority w:val="99"/>
    <w:semiHidden/>
    <w:unhideWhenUsed/>
    <w:locked/>
    <w:rsid w:val="00626045"/>
    <w:rPr>
      <w:sz w:val="16"/>
      <w:szCs w:val="16"/>
    </w:rPr>
  </w:style>
  <w:style w:type="character" w:styleId="FootnoteReference">
    <w:name w:val="footnote reference"/>
    <w:basedOn w:val="DefaultParagraphFont"/>
    <w:uiPriority w:val="99"/>
    <w:semiHidden/>
    <w:unhideWhenUsed/>
    <w:locked/>
    <w:rsid w:val="00626045"/>
    <w:rPr>
      <w:vertAlign w:val="superscript"/>
    </w:rPr>
  </w:style>
  <w:style w:type="paragraph" w:styleId="FootnoteText">
    <w:name w:val="footnote text"/>
    <w:basedOn w:val="Normal"/>
    <w:link w:val="FootnoteTextChar"/>
    <w:uiPriority w:val="99"/>
    <w:semiHidden/>
    <w:unhideWhenUsed/>
    <w:locked/>
    <w:rsid w:val="00626045"/>
    <w:pPr>
      <w:spacing w:after="0" w:line="240" w:lineRule="auto"/>
    </w:pPr>
    <w:rPr>
      <w:szCs w:val="20"/>
    </w:rPr>
  </w:style>
  <w:style w:type="character" w:customStyle="1" w:styleId="FootnoteTextChar">
    <w:name w:val="Footnote Text Char"/>
    <w:basedOn w:val="DefaultParagraphFont"/>
    <w:link w:val="FootnoteText"/>
    <w:uiPriority w:val="99"/>
    <w:semiHidden/>
    <w:rsid w:val="00626045"/>
    <w:rPr>
      <w:rFonts w:ascii="Tahoma" w:hAnsi="Tahoma" w:cs="Tahoma"/>
      <w:color w:val="000000"/>
      <w:sz w:val="20"/>
      <w:szCs w:val="20"/>
      <w:lang w:val="en-US"/>
    </w:rPr>
  </w:style>
  <w:style w:type="numbering" w:styleId="111111">
    <w:name w:val="Outline List 2"/>
    <w:basedOn w:val="NoList"/>
    <w:uiPriority w:val="99"/>
    <w:semiHidden/>
    <w:unhideWhenUsed/>
    <w:rsid w:val="00933FDF"/>
    <w:pPr>
      <w:numPr>
        <w:numId w:val="12"/>
      </w:numPr>
    </w:pPr>
  </w:style>
  <w:style w:type="numbering" w:styleId="1ai">
    <w:name w:val="Outline List 1"/>
    <w:basedOn w:val="NoList"/>
    <w:uiPriority w:val="99"/>
    <w:semiHidden/>
    <w:unhideWhenUsed/>
    <w:locked/>
    <w:rsid w:val="00626045"/>
    <w:pPr>
      <w:numPr>
        <w:numId w:val="10"/>
      </w:numPr>
    </w:pPr>
  </w:style>
  <w:style w:type="table" w:styleId="Table3Deffects1">
    <w:name w:val="Table 3D effects 1"/>
    <w:basedOn w:val="TableNormal"/>
    <w:uiPriority w:val="99"/>
    <w:semiHidden/>
    <w:unhideWhenUsed/>
    <w:locked/>
    <w:rsid w:val="0062604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62604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62604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styleId="ArticleSection">
    <w:name w:val="Outline List 3"/>
    <w:basedOn w:val="NoList"/>
    <w:uiPriority w:val="99"/>
    <w:semiHidden/>
    <w:unhideWhenUsed/>
    <w:locked/>
    <w:rsid w:val="00626045"/>
    <w:pPr>
      <w:numPr>
        <w:numId w:val="11"/>
      </w:numPr>
    </w:pPr>
  </w:style>
  <w:style w:type="table" w:styleId="DarkList">
    <w:name w:val="Dark List"/>
    <w:basedOn w:val="TableNormal"/>
    <w:uiPriority w:val="70"/>
    <w:semiHidden/>
    <w:unhideWhenUsed/>
    <w:locked/>
    <w:rsid w:val="0062604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626045"/>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locked/>
    <w:rsid w:val="00626045"/>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locked/>
    <w:rsid w:val="00626045"/>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locked/>
    <w:rsid w:val="00626045"/>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locked/>
    <w:rsid w:val="00626045"/>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locked/>
    <w:rsid w:val="00626045"/>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ableSimple1">
    <w:name w:val="Table Simple 1"/>
    <w:basedOn w:val="TableNormal"/>
    <w:uiPriority w:val="99"/>
    <w:semiHidden/>
    <w:unhideWhenUsed/>
    <w:locked/>
    <w:rsid w:val="0062604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62604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62604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uiPriority w:val="99"/>
    <w:semiHidden/>
    <w:unhideWhenUsed/>
    <w:locked/>
    <w:rsid w:val="0062604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62604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MediumGrid1">
    <w:name w:val="Medium Grid 1"/>
    <w:basedOn w:val="TableNormal"/>
    <w:uiPriority w:val="67"/>
    <w:semiHidden/>
    <w:unhideWhenUsed/>
    <w:locked/>
    <w:rsid w:val="0062604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62604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locked/>
    <w:rsid w:val="0062604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locked/>
    <w:rsid w:val="0062604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locked/>
    <w:rsid w:val="0062604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locked/>
    <w:rsid w:val="0062604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locked/>
    <w:rsid w:val="0062604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6260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6260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locked/>
    <w:rsid w:val="006260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locked/>
    <w:rsid w:val="006260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locked/>
    <w:rsid w:val="006260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locked/>
    <w:rsid w:val="006260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locked/>
    <w:rsid w:val="0062604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Shading1">
    <w:name w:val="Medium Shading 1"/>
    <w:basedOn w:val="TableNormal"/>
    <w:uiPriority w:val="63"/>
    <w:semiHidden/>
    <w:unhideWhenUsed/>
    <w:locked/>
    <w:rsid w:val="0062604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62604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62604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62604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62604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62604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62604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626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626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626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626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626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626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626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locked/>
    <w:rsid w:val="0062604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626045"/>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locked/>
    <w:rsid w:val="00626045"/>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locked/>
    <w:rsid w:val="00626045"/>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locked/>
    <w:rsid w:val="00626045"/>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locked/>
    <w:rsid w:val="00626045"/>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locked/>
    <w:rsid w:val="00626045"/>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6260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ableClassic1">
    <w:name w:val="Table Classic 1"/>
    <w:basedOn w:val="TableNormal"/>
    <w:uiPriority w:val="99"/>
    <w:semiHidden/>
    <w:unhideWhenUsed/>
    <w:locked/>
    <w:rsid w:val="0062604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62604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62604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62604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ColorfulGrid">
    <w:name w:val="Colorful Grid"/>
    <w:basedOn w:val="TableNormal"/>
    <w:uiPriority w:val="73"/>
    <w:semiHidden/>
    <w:unhideWhenUsed/>
    <w:locked/>
    <w:rsid w:val="006260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6260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locked/>
    <w:rsid w:val="006260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locked/>
    <w:rsid w:val="006260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locked/>
    <w:rsid w:val="006260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locked/>
    <w:rsid w:val="006260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locked/>
    <w:rsid w:val="0062604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Shading">
    <w:name w:val="Colorful Shading"/>
    <w:basedOn w:val="TableNormal"/>
    <w:uiPriority w:val="71"/>
    <w:semiHidden/>
    <w:unhideWhenUsed/>
    <w:locked/>
    <w:rsid w:val="00626045"/>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626045"/>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626045"/>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626045"/>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locked/>
    <w:rsid w:val="00626045"/>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626045"/>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626045"/>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locked/>
    <w:rsid w:val="0062604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626045"/>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locked/>
    <w:rsid w:val="00626045"/>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locked/>
    <w:rsid w:val="00626045"/>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locked/>
    <w:rsid w:val="00626045"/>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locked/>
    <w:rsid w:val="00626045"/>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locked/>
    <w:rsid w:val="00626045"/>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TableColorful1">
    <w:name w:val="Table Colorful 1"/>
    <w:basedOn w:val="TableNormal"/>
    <w:uiPriority w:val="99"/>
    <w:semiHidden/>
    <w:unhideWhenUsed/>
    <w:locked/>
    <w:rsid w:val="0062604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62604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62604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LightGrid">
    <w:name w:val="Light Grid"/>
    <w:basedOn w:val="TableNormal"/>
    <w:uiPriority w:val="62"/>
    <w:semiHidden/>
    <w:unhideWhenUsed/>
    <w:locked/>
    <w:rsid w:val="0062604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62604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locked/>
    <w:rsid w:val="0062604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locked/>
    <w:rsid w:val="0062604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locked/>
    <w:rsid w:val="0062604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locked/>
    <w:rsid w:val="0062604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locked/>
    <w:rsid w:val="0062604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Shading">
    <w:name w:val="Light Shading"/>
    <w:basedOn w:val="TableNormal"/>
    <w:uiPriority w:val="60"/>
    <w:semiHidden/>
    <w:unhideWhenUsed/>
    <w:locked/>
    <w:rsid w:val="0062604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62604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locked/>
    <w:rsid w:val="00626045"/>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locked/>
    <w:rsid w:val="00626045"/>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locked/>
    <w:rsid w:val="00626045"/>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locked/>
    <w:rsid w:val="00626045"/>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locked/>
    <w:rsid w:val="00626045"/>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locked/>
    <w:rsid w:val="0062604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62604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locked/>
    <w:rsid w:val="0062604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locked/>
    <w:rsid w:val="0062604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locked/>
    <w:rsid w:val="0062604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locked/>
    <w:rsid w:val="0062604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locked/>
    <w:rsid w:val="0062604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stTable1Light">
    <w:name w:val="List Table 1 Light"/>
    <w:basedOn w:val="TableNormal"/>
    <w:uiPriority w:val="46"/>
    <w:locked/>
    <w:rsid w:val="0062604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62604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locked/>
    <w:rsid w:val="00626045"/>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locked/>
    <w:rsid w:val="00626045"/>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locked/>
    <w:rsid w:val="00626045"/>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locked/>
    <w:rsid w:val="00626045"/>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locked/>
    <w:rsid w:val="00626045"/>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locked/>
    <w:rsid w:val="0062604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626045"/>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locked/>
    <w:rsid w:val="00626045"/>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locked/>
    <w:rsid w:val="00626045"/>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locked/>
    <w:rsid w:val="00626045"/>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locked/>
    <w:rsid w:val="00626045"/>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locked/>
    <w:rsid w:val="00626045"/>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locked/>
    <w:rsid w:val="0062604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62604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locked/>
    <w:rsid w:val="00626045"/>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locked/>
    <w:rsid w:val="00626045"/>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locked/>
    <w:rsid w:val="00626045"/>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locked/>
    <w:rsid w:val="00626045"/>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locked/>
    <w:rsid w:val="00626045"/>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locked/>
    <w:rsid w:val="006260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6260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locked/>
    <w:rsid w:val="0062604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locked/>
    <w:rsid w:val="0062604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locked/>
    <w:rsid w:val="006260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locked/>
    <w:rsid w:val="0062604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locked/>
    <w:rsid w:val="0062604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locked/>
    <w:rsid w:val="0062604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626045"/>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626045"/>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626045"/>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626045"/>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626045"/>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626045"/>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62604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62604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locked/>
    <w:rsid w:val="00626045"/>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locked/>
    <w:rsid w:val="0062604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locked/>
    <w:rsid w:val="00626045"/>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locked/>
    <w:rsid w:val="00626045"/>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locked/>
    <w:rsid w:val="00626045"/>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locked/>
    <w:rsid w:val="0062604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62604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626045"/>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626045"/>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62604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626045"/>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626045"/>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933F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locked/>
    <w:rsid w:val="00933F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locked/>
    <w:rsid w:val="00933F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locked/>
    <w:rsid w:val="00933FD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Professional">
    <w:name w:val="Table Professional"/>
    <w:basedOn w:val="TableNormal"/>
    <w:uiPriority w:val="99"/>
    <w:semiHidden/>
    <w:unhideWhenUsed/>
    <w:locked/>
    <w:rsid w:val="0062604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GridTable1Light">
    <w:name w:val="Grid Table 1 Light"/>
    <w:basedOn w:val="TableNormal"/>
    <w:uiPriority w:val="46"/>
    <w:locked/>
    <w:rsid w:val="0062604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62604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62604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626045"/>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62604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62604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62604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locked/>
    <w:rsid w:val="006260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62604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locked/>
    <w:rsid w:val="00626045"/>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locked/>
    <w:rsid w:val="00626045"/>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locked/>
    <w:rsid w:val="0062604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locked/>
    <w:rsid w:val="00626045"/>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locked/>
    <w:rsid w:val="00626045"/>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locked/>
    <w:rsid w:val="006260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6260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locked/>
    <w:rsid w:val="0062604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locked/>
    <w:rsid w:val="0062604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locked/>
    <w:rsid w:val="006260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locked/>
    <w:rsid w:val="0062604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locked/>
    <w:rsid w:val="0062604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locked/>
    <w:rsid w:val="006260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6260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locked/>
    <w:rsid w:val="0062604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locked/>
    <w:rsid w:val="0062604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locked/>
    <w:rsid w:val="006260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locked/>
    <w:rsid w:val="0062604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locked/>
    <w:rsid w:val="0062604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locked/>
    <w:rsid w:val="00626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626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locked/>
    <w:rsid w:val="00626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locked/>
    <w:rsid w:val="00626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locked/>
    <w:rsid w:val="00626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locked/>
    <w:rsid w:val="00626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locked/>
    <w:rsid w:val="00626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locked/>
    <w:rsid w:val="0062604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62604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locked/>
    <w:rsid w:val="00626045"/>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locked/>
    <w:rsid w:val="00626045"/>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locked/>
    <w:rsid w:val="0062604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locked/>
    <w:rsid w:val="00626045"/>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locked/>
    <w:rsid w:val="0062604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locked/>
    <w:rsid w:val="0062604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62604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locked/>
    <w:rsid w:val="00626045"/>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locked/>
    <w:rsid w:val="00626045"/>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locked/>
    <w:rsid w:val="0062604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locked/>
    <w:rsid w:val="00626045"/>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locked/>
    <w:rsid w:val="0062604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Columns1">
    <w:name w:val="Table Columns 1"/>
    <w:basedOn w:val="TableNormal"/>
    <w:uiPriority w:val="99"/>
    <w:semiHidden/>
    <w:unhideWhenUsed/>
    <w:locked/>
    <w:rsid w:val="0062604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62604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62604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62604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62604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locked/>
    <w:rsid w:val="0062604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62604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62604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62604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62604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62604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62604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62604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locked/>
    <w:rsid w:val="00626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62604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62604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62604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62604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62604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62604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62604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62604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locked/>
    <w:rsid w:val="006260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locked/>
    <w:rsid w:val="00626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1">
    <w:name w:val="Table Subtle 1"/>
    <w:basedOn w:val="TableNormal"/>
    <w:uiPriority w:val="99"/>
    <w:semiHidden/>
    <w:unhideWhenUsed/>
    <w:locked/>
    <w:rsid w:val="0062604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62604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locked/>
    <w:rsid w:val="0062604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62604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62604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Instructies">
    <w:name w:val="Instructies"/>
    <w:basedOn w:val="Normal"/>
    <w:uiPriority w:val="99"/>
    <w:qFormat/>
    <w:locked/>
    <w:rsid w:val="0020163A"/>
    <w:pPr>
      <w:shd w:val="clear" w:color="auto" w:fill="C1E4F5" w:themeFill="accent1" w:themeFillTint="33"/>
    </w:pPr>
    <w:rPr>
      <w:vanish/>
      <w:color w:val="156082" w:themeColor="accent1"/>
    </w:rPr>
  </w:style>
  <w:style w:type="paragraph" w:customStyle="1" w:styleId="EmptyTableCell">
    <w:name w:val="EmptyTableCell"/>
    <w:basedOn w:val="Normal"/>
    <w:uiPriority w:val="99"/>
    <w:qFormat/>
    <w:locked/>
    <w:rsid w:val="00933FDF"/>
    <w:pPr>
      <w:spacing w:before="0" w:after="0" w:line="240" w:lineRule="auto"/>
    </w:pPr>
  </w:style>
  <w:style w:type="paragraph" w:customStyle="1" w:styleId="Instructionshidden">
    <w:name w:val="Instructions (hidden)"/>
    <w:basedOn w:val="Normal"/>
    <w:uiPriority w:val="99"/>
    <w:qFormat/>
    <w:rsid w:val="00933FDF"/>
    <w:pPr>
      <w:shd w:val="clear" w:color="auto" w:fill="C1E4F5" w:themeFill="accent1" w:themeFillTint="33"/>
      <w:spacing w:before="120" w:after="120"/>
    </w:pPr>
    <w:rPr>
      <w:vanish/>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Sopra%20Steria\Q-Regulate\Templates\normal-SSG.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Q-RegulateDocument" ma:contentTypeID="0x0101002FDA1673B10B044DB5EA030EC57588DA00E67FCA32111F5749B619D94897178E65" ma:contentTypeVersion="39" ma:contentTypeDescription="" ma:contentTypeScope="" ma:versionID="c995264b83d4389e36687bd7a95d4faa">
  <xsd:schema xmlns:xsd="http://www.w3.org/2001/XMLSchema" xmlns:xs="http://www.w3.org/2001/XMLSchema" xmlns:p="http://schemas.microsoft.com/office/2006/metadata/properties" xmlns:ns2="282d325a-d13b-41d5-a526-6070dafab38e" xmlns:ns3="http://schemas.microsoft.com/sharepoint/v3/fields" xmlns:ns4="956ba3b2-44f1-4e8f-9b07-a9af55e014b2" targetNamespace="http://schemas.microsoft.com/office/2006/metadata/properties" ma:root="true" ma:fieldsID="e24fdbc7c0b78ca34ebc213fbe208b3a" ns2:_="" ns3:_="" ns4:_="">
    <xsd:import namespace="282d325a-d13b-41d5-a526-6070dafab38e"/>
    <xsd:import namespace="http://schemas.microsoft.com/sharepoint/v3/fields"/>
    <xsd:import namespace="956ba3b2-44f1-4e8f-9b07-a9af55e014b2"/>
    <xsd:element name="properties">
      <xsd:complexType>
        <xsd:sequence>
          <xsd:element name="documentManagement">
            <xsd:complexType>
              <xsd:all>
                <xsd:element ref="ns2:oasLink" minOccurs="0"/>
                <xsd:element ref="ns2:oasApprover" minOccurs="0"/>
                <xsd:element ref="ns2:oasReviewer" minOccurs="0"/>
                <xsd:element ref="ns2:oasActions" minOccurs="0"/>
                <xsd:element ref="ns2:oasLastMajorVersion" minOccurs="0"/>
                <xsd:element ref="ns2:oasApprovalStatus" minOccurs="0"/>
                <xsd:element ref="ns2:TaxCatchAll" minOccurs="0"/>
                <xsd:element ref="ns2:oasApprovalComment" minOccurs="0"/>
                <xsd:element ref="ns3:_Version" minOccurs="0"/>
                <xsd:element ref="ns2:i01fac176d1c4e52a39850b35b5324bc" minOccurs="0"/>
                <xsd:element ref="ns2:TaxCatchAllLabel" minOccurs="0"/>
                <xsd:element ref="ns2:nba24f3fd14c4f268a2f528103cfbf75" minOccurs="0"/>
                <xsd:element ref="ns2:pd0c6a718d3d4b64b620b7476b21c5e5" minOccurs="0"/>
                <xsd:element ref="ns2:c816a1f0c0784abab778fe790205c2b3" minOccurs="0"/>
                <xsd:element ref="ns2:jb71d0ae23fe4d2b9aabb8e0b4679d0a" minOccurs="0"/>
                <xsd:element ref="ns2:g1a70d1bd4bf4496908a193f61a0c557" minOccurs="0"/>
                <xsd:element ref="ns2:o8359a8dd50c4f4e9e9394a4e9fbdc45" minOccurs="0"/>
                <xsd:element ref="ns2:a6e79e1dfb5c41809c4f4f25e43107f6" minOccurs="0"/>
                <xsd:element ref="ns4:MediaServiceMetadata" minOccurs="0"/>
                <xsd:element ref="ns4:MediaServiceFastMetadata" minOccurs="0"/>
                <xsd:element ref="ns4:MediaServiceSearchProperties" minOccurs="0"/>
                <xsd:element ref="ns4:MediaServiceObjectDetectorVersions" minOccurs="0"/>
                <xsd:element ref="ns4:Versionnumber" minOccurs="0"/>
                <xsd:element ref="ns4:document_guid" minOccurs="0"/>
                <xsd:element ref="ns4:document_owner" minOccurs="0"/>
                <xsd:element ref="ns4:document_author" minOccurs="0"/>
                <xsd:element ref="ns4:document_approver" minOccurs="0"/>
                <xsd:element ref="ns4:document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d325a-d13b-41d5-a526-6070dafab38e" elementFormDefault="qualified">
    <xsd:import namespace="http://schemas.microsoft.com/office/2006/documentManagement/types"/>
    <xsd:import namespace="http://schemas.microsoft.com/office/infopath/2007/PartnerControls"/>
    <xsd:element name="oasLink" ma:index="7" nillable="true" ma:displayName="Link" ma:format="Hyperlink" ma:internalName="oas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oasApprover" ma:index="8" nillable="true" ma:displayName="Approver" ma:list="UserInfo" ma:SharePointGroup="17" ma:internalName="oas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asReviewer" ma:index="9" nillable="true" ma:displayName="Reviewers" ma:list="UserInfo" ma:SharePointGroup="14" ma:internalName="oasReview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asActions" ma:index="12" nillable="true" ma:displayName="Actions" ma:default="-" ma:format="Dropdown" ma:internalName="oasActions" ma:readOnly="false">
      <xsd:simpleType>
        <xsd:restriction base="dms:Choice">
          <xsd:enumeration value="-"/>
          <xsd:enumeration value="Send For Review"/>
          <xsd:enumeration value="Send For Approval"/>
          <xsd:enumeration value="Send For Obsoletion"/>
        </xsd:restriction>
      </xsd:simpleType>
    </xsd:element>
    <xsd:element name="oasLastMajorVersion" ma:index="14" nillable="true" ma:displayName="Last Major Version" ma:format="DateOnly" ma:hidden="true" ma:internalName="oasLastMajorVersion" ma:readOnly="false">
      <xsd:simpleType>
        <xsd:restriction base="dms:DateTime"/>
      </xsd:simpleType>
    </xsd:element>
    <xsd:element name="oasApprovalStatus" ma:index="15" nillable="true" ma:displayName="Approval Status" ma:default="-" ma:format="Dropdown" ma:hidden="true" ma:internalName="oasApprovalStatus" ma:readOnly="false">
      <xsd:simpleType>
        <xsd:restriction base="dms:Choice">
          <xsd:enumeration value="-"/>
          <xsd:enumeration value="Under Review"/>
          <xsd:enumeration value="Approved"/>
          <xsd:enumeration value="Rejected"/>
        </xsd:restriction>
      </xsd:simpleType>
    </xsd:element>
    <xsd:element name="TaxCatchAll" ma:index="21" nillable="true" ma:displayName="Taxonomy Catch All Column" ma:hidden="true" ma:list="{d1853c7a-1da9-424a-ac81-ffe7916d43cb}" ma:internalName="TaxCatchAll" ma:readOnly="false" ma:showField="CatchAllData" ma:web="282d325a-d13b-41d5-a526-6070dafab38e">
      <xsd:complexType>
        <xsd:complexContent>
          <xsd:extension base="dms:MultiChoiceLookup">
            <xsd:sequence>
              <xsd:element name="Value" type="dms:Lookup" maxOccurs="unbounded" minOccurs="0" nillable="true"/>
            </xsd:sequence>
          </xsd:extension>
        </xsd:complexContent>
      </xsd:complexType>
    </xsd:element>
    <xsd:element name="oasApprovalComment" ma:index="23" nillable="true" ma:displayName="Approval Comment" ma:hidden="true" ma:internalName="oasApprovalComment" ma:readOnly="false">
      <xsd:simpleType>
        <xsd:restriction base="dms:Note"/>
      </xsd:simpleType>
    </xsd:element>
    <xsd:element name="i01fac176d1c4e52a39850b35b5324bc" ma:index="25" nillable="true" ma:taxonomy="true" ma:internalName="i01fac176d1c4e52a39850b35b5324bc" ma:taxonomyFieldName="oasProjectType" ma:displayName="Project Type" ma:readOnly="false" ma:fieldId="{201fac17-6d1c-4e52-a398-50b35b5324bc}" ma:sspId="000e2059-5ee7-47e9-8d7c-e5c5b9f97e02" ma:termSetId="5c65ee7f-c047-43a1-9ff8-3a9f033d128c" ma:anchorId="00000000-0000-0000-0000-000000000000" ma:open="true" ma:isKeyword="false">
      <xsd:complexType>
        <xsd:sequence>
          <xsd:element ref="pc:Terms" minOccurs="0" maxOccurs="1"/>
        </xsd:sequence>
      </xsd:complexType>
    </xsd:element>
    <xsd:element name="TaxCatchAllLabel" ma:index="26" nillable="true" ma:displayName="Taxonomy Catch All Column1" ma:hidden="true" ma:list="{d1853c7a-1da9-424a-ac81-ffe7916d43cb}" ma:internalName="TaxCatchAllLabel" ma:readOnly="true" ma:showField="CatchAllDataLabel" ma:web="282d325a-d13b-41d5-a526-6070dafab38e">
      <xsd:complexType>
        <xsd:complexContent>
          <xsd:extension base="dms:MultiChoiceLookup">
            <xsd:sequence>
              <xsd:element name="Value" type="dms:Lookup" maxOccurs="unbounded" minOccurs="0" nillable="true"/>
            </xsd:sequence>
          </xsd:extension>
        </xsd:complexContent>
      </xsd:complexType>
    </xsd:element>
    <xsd:element name="nba24f3fd14c4f268a2f528103cfbf75" ma:index="27" nillable="true" ma:taxonomy="true" ma:internalName="nba24f3fd14c4f268a2f528103cfbf75" ma:taxonomyFieldName="oasProjectName" ma:displayName="Project Name" ma:readOnly="false" ma:fieldId="{7ba24f3f-d14c-4f26-8a2f-528103cfbf75}" ma:sspId="000e2059-5ee7-47e9-8d7c-e5c5b9f97e02" ma:termSetId="017530ac-93be-4ef5-a11c-c074cd74d614" ma:anchorId="00000000-0000-0000-0000-000000000000" ma:open="true" ma:isKeyword="false">
      <xsd:complexType>
        <xsd:sequence>
          <xsd:element ref="pc:Terms" minOccurs="0" maxOccurs="1"/>
        </xsd:sequence>
      </xsd:complexType>
    </xsd:element>
    <xsd:element name="pd0c6a718d3d4b64b620b7476b21c5e5" ma:index="28" nillable="true" ma:taxonomy="true" ma:internalName="pd0c6a718d3d4b64b620b7476b21c5e5" ma:taxonomyFieldName="oasStatus" ma:displayName="oasStatus" ma:readOnly="false" ma:default="" ma:fieldId="{9d0c6a71-8d3d-4b64-b620-b7476b21c5e5}" ma:sspId="000e2059-5ee7-47e9-8d7c-e5c5b9f97e02" ma:termSetId="28e4adb0-f655-4e38-8954-b165ce5477b7" ma:anchorId="00000000-0000-0000-0000-000000000000" ma:open="true" ma:isKeyword="false">
      <xsd:complexType>
        <xsd:sequence>
          <xsd:element ref="pc:Terms" minOccurs="0" maxOccurs="1"/>
        </xsd:sequence>
      </xsd:complexType>
    </xsd:element>
    <xsd:element name="c816a1f0c0784abab778fe790205c2b3" ma:index="29" nillable="true" ma:taxonomy="true" ma:internalName="c816a1f0c0784abab778fe790205c2b3" ma:taxonomyFieldName="oasConfidentiality" ma:displayName="Confidentiality" ma:readOnly="false" ma:default="" ma:fieldId="{c816a1f0-c078-4aba-b778-fe790205c2b3}" ma:sspId="000e2059-5ee7-47e9-8d7c-e5c5b9f97e02" ma:termSetId="e97bc0f6-ddbb-4e41-993f-1370e9e06267" ma:anchorId="00000000-0000-0000-0000-000000000000" ma:open="true" ma:isKeyword="false">
      <xsd:complexType>
        <xsd:sequence>
          <xsd:element ref="pc:Terms" minOccurs="0" maxOccurs="1"/>
        </xsd:sequence>
      </xsd:complexType>
    </xsd:element>
    <xsd:element name="jb71d0ae23fe4d2b9aabb8e0b4679d0a" ma:index="30" nillable="true" ma:taxonomy="true" ma:internalName="jb71d0ae23fe4d2b9aabb8e0b4679d0a" ma:taxonomyFieldName="oasVisibility" ma:displayName="Visibility" ma:readOnly="false" ma:fieldId="{3b71d0ae-23fe-4d2b-9aab-b8e0b4679d0a}" ma:sspId="000e2059-5ee7-47e9-8d7c-e5c5b9f97e02" ma:termSetId="8f35b540-aa9f-44e3-b61c-1dc5b72e2280" ma:anchorId="00000000-0000-0000-0000-000000000000" ma:open="true" ma:isKeyword="false">
      <xsd:complexType>
        <xsd:sequence>
          <xsd:element ref="pc:Terms" minOccurs="0" maxOccurs="1"/>
        </xsd:sequence>
      </xsd:complexType>
    </xsd:element>
    <xsd:element name="g1a70d1bd4bf4496908a193f61a0c557" ma:index="31" nillable="true" ma:taxonomy="true" ma:internalName="g1a70d1bd4bf4496908a193f61a0c557" ma:taxonomyFieldName="oasDomain" ma:displayName="Domain" ma:readOnly="false" ma:default="" ma:fieldId="{01a70d1b-d4bf-4496-908a-193f61a0c557}" ma:taxonomyMulti="true" ma:sspId="000e2059-5ee7-47e9-8d7c-e5c5b9f97e02" ma:termSetId="1595cbac-3440-4ee5-8259-ab196ef2227b" ma:anchorId="00000000-0000-0000-0000-000000000000" ma:open="true" ma:isKeyword="false">
      <xsd:complexType>
        <xsd:sequence>
          <xsd:element ref="pc:Terms" minOccurs="0" maxOccurs="1"/>
        </xsd:sequence>
      </xsd:complexType>
    </xsd:element>
    <xsd:element name="o8359a8dd50c4f4e9e9394a4e9fbdc45" ma:index="32" nillable="true" ma:taxonomy="true" ma:internalName="o8359a8dd50c4f4e9e9394a4e9fbdc45" ma:taxonomyFieldName="oasRegulation" ma:displayName="Regulation" ma:readOnly="false" ma:default="19;#Eudralex Vol.4 Annex 11|14a51f02-be00-4e4b-a8a5-26837d438f84" ma:fieldId="{88359a8d-d50c-4f4e-9e93-94a4e9fbdc45}" ma:taxonomyMulti="true" ma:sspId="000e2059-5ee7-47e9-8d7c-e5c5b9f97e02" ma:termSetId="1cbef5a1-3696-46fa-905a-ccd7d774ea63" ma:anchorId="00000000-0000-0000-0000-000000000000" ma:open="true" ma:isKeyword="false">
      <xsd:complexType>
        <xsd:sequence>
          <xsd:element ref="pc:Terms" minOccurs="0" maxOccurs="1"/>
        </xsd:sequence>
      </xsd:complexType>
    </xsd:element>
    <xsd:element name="a6e79e1dfb5c41809c4f4f25e43107f6" ma:index="33" nillable="true" ma:taxonomy="true" ma:internalName="a6e79e1dfb5c41809c4f4f25e43107f6" ma:taxonomyFieldName="oasCategory" ma:displayName="oasCategory" ma:readOnly="false" ma:default="" ma:fieldId="{a6e79e1d-fb5c-4180-9c4f-4f25e43107f6}" ma:sspId="000e2059-5ee7-47e9-8d7c-e5c5b9f97e02" ma:termSetId="91cf43cd-8552-4060-949d-ea9d88347d62"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24" nillable="true" ma:displayName="Version" ma:internalName="_Vers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6ba3b2-44f1-4e8f-9b07-a9af55e014b2" elementFormDefault="qualified">
    <xsd:import namespace="http://schemas.microsoft.com/office/2006/documentManagement/types"/>
    <xsd:import namespace="http://schemas.microsoft.com/office/infopath/2007/PartnerControls"/>
    <xsd:element name="MediaServiceMetadata" ma:index="34" nillable="true" ma:displayName="MediaServiceMetadata" ma:hidden="true" ma:internalName="MediaServiceMetadata" ma:readOnly="true">
      <xsd:simpleType>
        <xsd:restriction base="dms:Note"/>
      </xsd:simpleType>
    </xsd:element>
    <xsd:element name="MediaServiceFastMetadata" ma:index="35" nillable="true" ma:displayName="MediaServiceFastMetadata" ma:hidden="true" ma:internalName="MediaServiceFastMetadata" ma:readOnly="true">
      <xsd:simpleType>
        <xsd:restriction base="dms:Note"/>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Versionnumber" ma:index="38" nillable="true" ma:displayName="Version number" ma:format="Dropdown" ma:internalName="Versionnumber">
      <xsd:simpleType>
        <xsd:restriction base="dms:Text">
          <xsd:maxLength value="255"/>
        </xsd:restriction>
      </xsd:simpleType>
    </xsd:element>
    <xsd:element name="document_guid" ma:index="39" nillable="true" ma:displayName="document_guid" ma:format="Dropdown" ma:internalName="document_guid">
      <xsd:simpleType>
        <xsd:restriction base="dms:Text">
          <xsd:maxLength value="255"/>
        </xsd:restriction>
      </xsd:simpleType>
    </xsd:element>
    <xsd:element name="document_owner" ma:index="40" nillable="true" ma:displayName="document_owner" ma:format="Dropdown" ma:internalName="document_owner">
      <xsd:simpleType>
        <xsd:restriction base="dms:Text">
          <xsd:maxLength value="255"/>
        </xsd:restriction>
      </xsd:simpleType>
    </xsd:element>
    <xsd:element name="document_author" ma:index="41" nillable="true" ma:displayName="document_author" ma:format="Dropdown" ma:internalName="document_author">
      <xsd:simpleType>
        <xsd:restriction base="dms:Text">
          <xsd:maxLength value="255"/>
        </xsd:restriction>
      </xsd:simpleType>
    </xsd:element>
    <xsd:element name="document_approver" ma:index="42" nillable="true" ma:displayName="document_approver" ma:format="Dropdown" ma:internalName="document_approver">
      <xsd:simpleType>
        <xsd:restriction base="dms:Text">
          <xsd:maxLength value="255"/>
        </xsd:restriction>
      </xsd:simpleType>
    </xsd:element>
    <xsd:element name="document_status" ma:index="43" nillable="true" ma:displayName="document_status" ma:format="Dropdown" ma:internalName="document_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b71d0ae23fe4d2b9aabb8e0b4679d0a xmlns="282d325a-d13b-41d5-a526-6070dafab38e">
      <Terms xmlns="http://schemas.microsoft.com/office/infopath/2007/PartnerControls"/>
    </jb71d0ae23fe4d2b9aabb8e0b4679d0a>
    <oasApprover xmlns="282d325a-d13b-41d5-a526-6070dafab38e">
      <UserInfo>
        <DisplayName/>
        <AccountId xsi:nil="true"/>
        <AccountType/>
      </UserInfo>
    </oasApprover>
    <c816a1f0c0784abab778fe790205c2b3 xmlns="282d325a-d13b-41d5-a526-6070dafab38e">
      <Terms xmlns="http://schemas.microsoft.com/office/infopath/2007/PartnerControls"/>
    </c816a1f0c0784abab778fe790205c2b3>
    <oasActions xmlns="282d325a-d13b-41d5-a526-6070dafab38e">-</oasActions>
    <i01fac176d1c4e52a39850b35b5324bc xmlns="282d325a-d13b-41d5-a526-6070dafab38e">
      <Terms xmlns="http://schemas.microsoft.com/office/infopath/2007/PartnerControls"/>
    </i01fac176d1c4e52a39850b35b5324bc>
    <oasLastMajorVersion xmlns="282d325a-d13b-41d5-a526-6070dafab38e" xsi:nil="true"/>
    <Versionnumber xmlns="956ba3b2-44f1-4e8f-9b07-a9af55e014b2" xsi:nil="true"/>
    <oasApprovalStatus xmlns="282d325a-d13b-41d5-a526-6070dafab38e">-</oasApprovalStatus>
    <nba24f3fd14c4f268a2f528103cfbf75 xmlns="282d325a-d13b-41d5-a526-6070dafab38e">
      <Terms xmlns="http://schemas.microsoft.com/office/infopath/2007/PartnerControls"/>
    </nba24f3fd14c4f268a2f528103cfbf75>
    <oasApprovalComment xmlns="282d325a-d13b-41d5-a526-6070dafab38e" xsi:nil="true"/>
    <g1a70d1bd4bf4496908a193f61a0c557 xmlns="282d325a-d13b-41d5-a526-6070dafab38e">
      <Terms xmlns="http://schemas.microsoft.com/office/infopath/2007/PartnerControls"/>
    </g1a70d1bd4bf4496908a193f61a0c557>
    <_Version xmlns="http://schemas.microsoft.com/sharepoint/v3/fields" xsi:nil="true"/>
    <TaxCatchAll xmlns="282d325a-d13b-41d5-a526-6070dafab38e">
      <Value>19</Value>
    </TaxCatchAll>
    <oasLink xmlns="282d325a-d13b-41d5-a526-6070dafab38e">
      <Url xsi:nil="true"/>
      <Description xsi:nil="true"/>
    </oasLink>
    <oasReviewer xmlns="282d325a-d13b-41d5-a526-6070dafab38e">
      <UserInfo>
        <DisplayName/>
        <AccountId xsi:nil="true"/>
        <AccountType/>
      </UserInfo>
    </oasReviewer>
    <pd0c6a718d3d4b64b620b7476b21c5e5 xmlns="282d325a-d13b-41d5-a526-6070dafab38e">
      <Terms xmlns="http://schemas.microsoft.com/office/infopath/2007/PartnerControls"/>
    </pd0c6a718d3d4b64b620b7476b21c5e5>
    <a6e79e1dfb5c41809c4f4f25e43107f6 xmlns="282d325a-d13b-41d5-a526-6070dafab38e">
      <Terms xmlns="http://schemas.microsoft.com/office/infopath/2007/PartnerControls"/>
    </a6e79e1dfb5c41809c4f4f25e43107f6>
    <o8359a8dd50c4f4e9e9394a4e9fbdc45 xmlns="282d325a-d13b-41d5-a526-6070dafab38e">
      <Terms xmlns="http://schemas.microsoft.com/office/infopath/2007/PartnerControls">
        <TermInfo xmlns="http://schemas.microsoft.com/office/infopath/2007/PartnerControls">
          <TermName xmlns="http://schemas.microsoft.com/office/infopath/2007/PartnerControls">Eudralex Vol.4 Annex 11</TermName>
          <TermId xmlns="http://schemas.microsoft.com/office/infopath/2007/PartnerControls">14a51f02-be00-4e4b-a8a5-26837d438f84</TermId>
        </TermInfo>
      </Terms>
    </o8359a8dd50c4f4e9e9394a4e9fbdc45>
    <document_guid xmlns="956ba3b2-44f1-4e8f-9b07-a9af55e014b2">9fca1581-8cfd-471b-b8f9-b72f21debf40</document_guid>
    <document_status xmlns="956ba3b2-44f1-4e8f-9b07-a9af55e014b2">Approved</document_status>
    <document_author xmlns="956ba3b2-44f1-4e8f-9b07-a9af55e014b2" xsi:nil="true"/>
    <document_approver xmlns="956ba3b2-44f1-4e8f-9b07-a9af55e014b2" xsi:nil="true"/>
    <document_owner xmlns="956ba3b2-44f1-4e8f-9b07-a9af55e014b2">Vanneste Emmanuel</document_own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74608-BC67-4A3B-8E3D-97E11562C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2d325a-d13b-41d5-a526-6070dafab38e"/>
    <ds:schemaRef ds:uri="http://schemas.microsoft.com/sharepoint/v3/fields"/>
    <ds:schemaRef ds:uri="956ba3b2-44f1-4e8f-9b07-a9af55e01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0568FC-C27E-4BB7-A20E-48AC446A41E3}">
  <ds:schemaRefs>
    <ds:schemaRef ds:uri="http://schemas.microsoft.com/sharepoint/v3/contenttype/forms"/>
  </ds:schemaRefs>
</ds:datastoreItem>
</file>

<file path=customXml/itemProps3.xml><?xml version="1.0" encoding="utf-8"?>
<ds:datastoreItem xmlns:ds="http://schemas.openxmlformats.org/officeDocument/2006/customXml" ds:itemID="{AC9A4389-EDBE-449B-8BCD-A9A599948D20}">
  <ds:schemaRefs>
    <ds:schemaRef ds:uri="http://schemas.microsoft.com/office/2006/metadata/properties"/>
    <ds:schemaRef ds:uri="http://schemas.microsoft.com/office/infopath/2007/PartnerControls"/>
    <ds:schemaRef ds:uri="282d325a-d13b-41d5-a526-6070dafab38e"/>
    <ds:schemaRef ds:uri="956ba3b2-44f1-4e8f-9b07-a9af55e014b2"/>
    <ds:schemaRef ds:uri="http://schemas.microsoft.com/sharepoint/v3/fields"/>
  </ds:schemaRefs>
</ds:datastoreItem>
</file>

<file path=customXml/itemProps4.xml><?xml version="1.0" encoding="utf-8"?>
<ds:datastoreItem xmlns:ds="http://schemas.openxmlformats.org/officeDocument/2006/customXml" ds:itemID="{94AF9A4F-4CE7-4D2A-930A-E7E6451A158D}">
  <ds:schemaRefs>
    <ds:schemaRef ds:uri="http://schemas.openxmlformats.org/officeDocument/2006/bibliography"/>
  </ds:schemaRefs>
</ds:datastoreItem>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normal-SSG.dotx</Template>
  <TotalTime>3</TotalTime>
  <Pages>4</Pages>
  <Words>981</Words>
  <Characters>5926</Characters>
  <Application>Microsoft Office Word</Application>
  <DocSecurity>0</DocSecurity>
  <Lines>148</Lines>
  <Paragraphs>113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Normal Template wit Restricted Styles</vt:lpstr>
      <vt:lpstr>Normal Template wit Restricted Styles</vt:lpstr>
    </vt:vector>
  </TitlesOfParts>
  <Company>Sopra Steria</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 Template wit Restricted Styles</dc:title>
  <dc:subject/>
  <dc:creator>VANNESTE Emmanuel</dc:creator>
  <cp:keywords/>
  <dc:description/>
  <cp:lastModifiedBy>VANNESTE Emmanuel</cp:lastModifiedBy>
  <cp:revision>1</cp:revision>
  <cp:lastPrinted>2026-06-10T10:43:00Z</cp:lastPrinted>
  <dcterms:created xsi:type="dcterms:W3CDTF">2026-08-04T13:30:00Z</dcterms:created>
  <dcterms:modified xsi:type="dcterms:W3CDTF">2026-08-04T13:33:00Z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company">
    <vt:lpwstr>Sopra Steria</vt:lpwstr>
  </property>
  <property fmtid="{D5CDD505-2E9C-101B-9397-08002B2CF9AE}" pid="3" name="document_company_code">
    <vt:lpwstr>SSG</vt:lpwstr>
  </property>
  <property fmtid="{D5CDD505-2E9C-101B-9397-08002B2CF9AE}" pid="4" name="document_effective_date">
    <vt:filetime>2026-06-18T22:00:00Z</vt:filetime>
  </property>
  <property fmtid="{D5CDD505-2E9C-101B-9397-08002B2CF9AE}" pid="5" name="document_guid">
    <vt:lpwstr>9fca1581-8cfd-471b-b8f9-b72f21debf40</vt:lpwstr>
  </property>
  <property fmtid="{D5CDD505-2E9C-101B-9397-08002B2CF9AE}" pid="6" name="document_guid_barcode">
    <vt:lpwstr>{9fca1581-8cfd-471b-b8f9-b72f21debf40}</vt:lpwstr>
  </property>
  <property fmtid="{D5CDD505-2E9C-101B-9397-08002B2CF9AE}" pid="7" name="document_number">
    <vt:lpwstr>SSG</vt:lpwstr>
  </property>
  <property fmtid="{D5CDD505-2E9C-101B-9397-08002B2CF9AE}" pid="8" name="document_owner">
    <vt:lpwstr>Vanneste Emmanuel</vt:lpwstr>
  </property>
  <property fmtid="{D5CDD505-2E9C-101B-9397-08002B2CF9AE}" pid="9" name="document_status">
    <vt:lpwstr>Approved</vt:lpwstr>
  </property>
  <property fmtid="{D5CDD505-2E9C-101B-9397-08002B2CF9AE}" pid="10" name="document_template">
    <vt:lpwstr>Normal</vt:lpwstr>
  </property>
  <property fmtid="{D5CDD505-2E9C-101B-9397-08002B2CF9AE}" pid="11" name="document_title">
    <vt:lpwstr>Normal Template with Restricted Styles</vt:lpwstr>
  </property>
  <property fmtid="{D5CDD505-2E9C-101B-9397-08002B2CF9AE}" pid="12" name="document_type">
    <vt:lpwstr>Normal Template</vt:lpwstr>
  </property>
  <property fmtid="{D5CDD505-2E9C-101B-9397-08002B2CF9AE}" pid="13" name="document_type_code">
    <vt:lpwstr>NT</vt:lpwstr>
  </property>
  <property fmtid="{D5CDD505-2E9C-101B-9397-08002B2CF9AE}" pid="14" name="document_type_sequence">
    <vt:i4>0</vt:i4>
  </property>
  <property fmtid="{D5CDD505-2E9C-101B-9397-08002B2CF9AE}" pid="15" name="document_version">
    <vt:lpwstr>1</vt:lpwstr>
  </property>
  <property fmtid="{D5CDD505-2E9C-101B-9397-08002B2CF9AE}" pid="16" name="ContentTypeId">
    <vt:lpwstr>0x0101002FDA1673B10B044DB5EA030EC57588DA00E67FCA32111F5749B619D94897178E65</vt:lpwstr>
  </property>
  <property fmtid="{D5CDD505-2E9C-101B-9397-08002B2CF9AE}" pid="17" name="oasVisibility">
    <vt:lpwstr/>
  </property>
  <property fmtid="{D5CDD505-2E9C-101B-9397-08002B2CF9AE}" pid="18" name="oasProjectType">
    <vt:lpwstr/>
  </property>
  <property fmtid="{D5CDD505-2E9C-101B-9397-08002B2CF9AE}" pid="19" name="oasProjectName">
    <vt:lpwstr/>
  </property>
  <property fmtid="{D5CDD505-2E9C-101B-9397-08002B2CF9AE}" pid="20" name="oasConfidentiality">
    <vt:lpwstr/>
  </property>
  <property fmtid="{D5CDD505-2E9C-101B-9397-08002B2CF9AE}" pid="21" name="oasRegulation">
    <vt:lpwstr>19;#Eudralex Vol.4 Annex 11|14a51f02-be00-4e4b-a8a5-26837d438f84</vt:lpwstr>
  </property>
  <property fmtid="{D5CDD505-2E9C-101B-9397-08002B2CF9AE}" pid="22" name="oasStatus">
    <vt:lpwstr/>
  </property>
  <property fmtid="{D5CDD505-2E9C-101B-9397-08002B2CF9AE}" pid="23" name="oasDomain">
    <vt:lpwstr/>
  </property>
  <property fmtid="{D5CDD505-2E9C-101B-9397-08002B2CF9AE}" pid="24" name="oasCategory">
    <vt:lpwstr/>
  </property>
  <property fmtid="{D5CDD505-2E9C-101B-9397-08002B2CF9AE}" pid="25" name="oasOwner">
    <vt:lpwstr/>
  </property>
</Properties>
</file>